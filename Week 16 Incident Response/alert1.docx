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5395"/>
        <w:gridCol w:w="5400"/>
      </w:tblGrid>
      <w:tr w:rsidR="00070BE3" w:rsidRPr="00070BE3" w14:paraId="101C17DE" w14:textId="77777777" w:rsidTr="0021672F">
        <w:tc>
          <w:tcPr>
            <w:tcW w:w="5395" w:type="dxa"/>
          </w:tcPr>
          <w:p w14:paraId="03087167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investigation</w:t>
            </w:r>
          </w:p>
        </w:tc>
        <w:tc>
          <w:tcPr>
            <w:tcW w:w="5400" w:type="dxa"/>
          </w:tcPr>
          <w:p w14:paraId="75F34146" w14:textId="647E96EB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2-29-20</w:t>
            </w:r>
          </w:p>
        </w:tc>
      </w:tr>
      <w:tr w:rsidR="00070BE3" w:rsidRPr="00070BE3" w14:paraId="59BE1F96" w14:textId="77777777" w:rsidTr="0021672F">
        <w:tc>
          <w:tcPr>
            <w:tcW w:w="5395" w:type="dxa"/>
          </w:tcPr>
          <w:p w14:paraId="20CC4663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incident</w:t>
            </w:r>
          </w:p>
        </w:tc>
        <w:tc>
          <w:tcPr>
            <w:tcW w:w="5400" w:type="dxa"/>
          </w:tcPr>
          <w:p w14:paraId="57B51A48" w14:textId="239BF14D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1-28-2019 @ 21:49 UTC</w:t>
            </w:r>
          </w:p>
        </w:tc>
      </w:tr>
      <w:tr w:rsidR="00070BE3" w:rsidRPr="00070BE3" w14:paraId="5367FB9C" w14:textId="77777777" w:rsidTr="0021672F">
        <w:tc>
          <w:tcPr>
            <w:tcW w:w="5395" w:type="dxa"/>
          </w:tcPr>
          <w:p w14:paraId="6DCE98C1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Outcome</w:t>
            </w:r>
          </w:p>
        </w:tc>
        <w:tc>
          <w:tcPr>
            <w:tcW w:w="5400" w:type="dxa"/>
          </w:tcPr>
          <w:p w14:paraId="29C70718" w14:textId="33DBF0E9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positive </w:t>
            </w:r>
            <w:r w:rsidR="00684F19">
              <w:rPr>
                <w:rFonts w:ascii="Times New Roman" w:hAnsi="Times New Roman" w:cs="Times New Roman"/>
                <w:sz w:val="24"/>
                <w:szCs w:val="24"/>
              </w:rPr>
              <w:t xml:space="preserve">Malware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DirecPLL was detected </w:t>
            </w:r>
          </w:p>
        </w:tc>
      </w:tr>
      <w:tr w:rsidR="00070BE3" w:rsidRPr="00070BE3" w14:paraId="1069C220" w14:textId="77777777" w:rsidTr="0021672F">
        <w:tc>
          <w:tcPr>
            <w:tcW w:w="5395" w:type="dxa"/>
          </w:tcPr>
          <w:p w14:paraId="572C6BFC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Action Taken</w:t>
            </w:r>
          </w:p>
        </w:tc>
        <w:tc>
          <w:tcPr>
            <w:tcW w:w="5400" w:type="dxa"/>
          </w:tcPr>
          <w:p w14:paraId="22521501" w14:textId="77777777" w:rsid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Identified malware affecting computer</w:t>
            </w:r>
          </w:p>
          <w:p w14:paraId="40571643" w14:textId="77777777" w:rsidR="00E97B00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Advised on firewall rules</w:t>
            </w:r>
          </w:p>
          <w:p w14:paraId="5E3773FE" w14:textId="59B163E4" w:rsidR="00E97B00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Advised </w:t>
            </w:r>
            <w:r w:rsidR="00684F19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resto</w:t>
            </w:r>
            <w:r w:rsidR="00684F19">
              <w:rPr>
                <w:rFonts w:ascii="Times New Roman" w:hAnsi="Times New Roman" w:cs="Times New Roman"/>
                <w:sz w:val="24"/>
                <w:szCs w:val="24"/>
              </w:rPr>
              <w:t>re 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backups</w:t>
            </w:r>
          </w:p>
        </w:tc>
      </w:tr>
      <w:tr w:rsidR="00070BE3" w:rsidRPr="00070BE3" w14:paraId="7E2E7731" w14:textId="77777777" w:rsidTr="0021672F">
        <w:tc>
          <w:tcPr>
            <w:tcW w:w="5395" w:type="dxa"/>
          </w:tcPr>
          <w:p w14:paraId="4448F9DA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Reporting Tool</w:t>
            </w:r>
          </w:p>
        </w:tc>
        <w:tc>
          <w:tcPr>
            <w:tcW w:w="5400" w:type="dxa"/>
          </w:tcPr>
          <w:p w14:paraId="3EA5EAD3" w14:textId="68983BEF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Snort</w:t>
            </w:r>
          </w:p>
        </w:tc>
      </w:tr>
      <w:tr w:rsidR="00070BE3" w:rsidRPr="00070BE3" w14:paraId="698A06E1" w14:textId="77777777" w:rsidTr="0021672F">
        <w:tc>
          <w:tcPr>
            <w:tcW w:w="5395" w:type="dxa"/>
          </w:tcPr>
          <w:p w14:paraId="579F8B22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Attack Vector (Web, Email, Network, etc…)</w:t>
            </w:r>
          </w:p>
        </w:tc>
        <w:tc>
          <w:tcPr>
            <w:tcW w:w="5400" w:type="dxa"/>
          </w:tcPr>
          <w:p w14:paraId="1EA98CC4" w14:textId="630E2895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="00684F19">
              <w:rPr>
                <w:rFonts w:ascii="Times New Roman" w:hAnsi="Times New Roman" w:cs="Times New Roman"/>
                <w:sz w:val="24"/>
                <w:szCs w:val="24"/>
              </w:rPr>
              <w:t xml:space="preserve"> Malware Download</w:t>
            </w:r>
          </w:p>
        </w:tc>
      </w:tr>
      <w:tr w:rsidR="00070BE3" w:rsidRPr="00070BE3" w14:paraId="330A067E" w14:textId="77777777" w:rsidTr="0021672F">
        <w:tc>
          <w:tcPr>
            <w:tcW w:w="5395" w:type="dxa"/>
          </w:tcPr>
          <w:p w14:paraId="6F36D11C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Source IP/ Email</w:t>
            </w:r>
          </w:p>
        </w:tc>
        <w:tc>
          <w:tcPr>
            <w:tcW w:w="5400" w:type="dxa"/>
          </w:tcPr>
          <w:p w14:paraId="2501042D" w14:textId="4BBC66A6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91.121.30.169</w:t>
            </w:r>
          </w:p>
        </w:tc>
      </w:tr>
      <w:tr w:rsidR="00070BE3" w:rsidRPr="00070BE3" w14:paraId="7FCD2920" w14:textId="77777777" w:rsidTr="0021672F">
        <w:tc>
          <w:tcPr>
            <w:tcW w:w="5395" w:type="dxa"/>
          </w:tcPr>
          <w:p w14:paraId="22A7E8F1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Source port</w:t>
            </w:r>
          </w:p>
        </w:tc>
        <w:tc>
          <w:tcPr>
            <w:tcW w:w="5400" w:type="dxa"/>
          </w:tcPr>
          <w:p w14:paraId="1EA01EE0" w14:textId="720164AC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8000</w:t>
            </w:r>
          </w:p>
        </w:tc>
      </w:tr>
      <w:tr w:rsidR="00070BE3" w:rsidRPr="00070BE3" w14:paraId="5C7F0D23" w14:textId="77777777" w:rsidTr="0021672F">
        <w:tc>
          <w:tcPr>
            <w:tcW w:w="5395" w:type="dxa"/>
          </w:tcPr>
          <w:p w14:paraId="7CAFA1D7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Destination IP/ Email</w:t>
            </w:r>
          </w:p>
        </w:tc>
        <w:tc>
          <w:tcPr>
            <w:tcW w:w="5400" w:type="dxa"/>
          </w:tcPr>
          <w:p w14:paraId="78E0A0A0" w14:textId="0BCBF4B1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172.17.8.109</w:t>
            </w:r>
          </w:p>
        </w:tc>
      </w:tr>
      <w:tr w:rsidR="00070BE3" w:rsidRPr="00070BE3" w14:paraId="3E45A572" w14:textId="77777777" w:rsidTr="0021672F">
        <w:tc>
          <w:tcPr>
            <w:tcW w:w="5395" w:type="dxa"/>
          </w:tcPr>
          <w:p w14:paraId="1127F107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Destination port</w:t>
            </w:r>
          </w:p>
        </w:tc>
        <w:tc>
          <w:tcPr>
            <w:tcW w:w="5400" w:type="dxa"/>
          </w:tcPr>
          <w:p w14:paraId="44564FF1" w14:textId="65EC09F4" w:rsidR="00070BE3" w:rsidRPr="00070BE3" w:rsidRDefault="00E97B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49207</w:t>
            </w:r>
          </w:p>
        </w:tc>
      </w:tr>
    </w:tbl>
    <w:p w14:paraId="10E8D88A" w14:textId="77777777" w:rsidR="00732E55" w:rsidRDefault="00070BE3" w:rsidP="00070BE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070BE3">
        <w:rPr>
          <w:rFonts w:ascii="Times New Roman" w:hAnsi="Times New Roman" w:cs="Times New Roman"/>
          <w:sz w:val="40"/>
          <w:szCs w:val="40"/>
          <w:u w:val="single"/>
        </w:rPr>
        <w:t>Narrative</w:t>
      </w:r>
    </w:p>
    <w:p w14:paraId="4FC7DC9B" w14:textId="192C1C42" w:rsidR="00070BE3" w:rsidRDefault="00684F19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Alerted by Snort</w:t>
      </w:r>
    </w:p>
    <w:p w14:paraId="4C44D3A3" w14:textId="57E1EAC2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 POLICY HTTP Request on Unusual Port Possibly Hostile</w:t>
      </w:r>
    </w:p>
    <w:p w14:paraId="04826140" w14:textId="28065B97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 POLICY Binary Download Smaller than 1 MB Likely Hostile</w:t>
      </w:r>
    </w:p>
    <w:p w14:paraId="16F46BBA" w14:textId="1BBC2680" w:rsidR="00684F19" w:rsidRPr="00070BE3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 INFO Executable Retrieved With Minimal HTTP Headers – Potential Second Stage Download</w:t>
      </w:r>
    </w:p>
    <w:p w14:paraId="4167022C" w14:textId="4C17449E" w:rsidR="0021672F" w:rsidRDefault="0021672F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</w:t>
      </w:r>
      <w:r w:rsidR="002123C0">
        <w:rPr>
          <w:rFonts w:ascii="Times New Roman" w:hAnsi="Times New Roman" w:cs="Times New Roman"/>
          <w:sz w:val="24"/>
          <w:szCs w:val="24"/>
        </w:rPr>
        <w:t>ed source/ des</w:t>
      </w:r>
      <w:r w:rsidR="00684F19">
        <w:rPr>
          <w:rFonts w:ascii="Times New Roman" w:hAnsi="Times New Roman" w:cs="Times New Roman"/>
          <w:sz w:val="24"/>
          <w:szCs w:val="24"/>
        </w:rPr>
        <w:t>tination</w:t>
      </w:r>
      <w:r w:rsidR="002123C0">
        <w:rPr>
          <w:rFonts w:ascii="Times New Roman" w:hAnsi="Times New Roman" w:cs="Times New Roman"/>
          <w:sz w:val="24"/>
          <w:szCs w:val="24"/>
        </w:rPr>
        <w:t xml:space="preserve"> ip</w:t>
      </w:r>
    </w:p>
    <w:p w14:paraId="6614BFCE" w14:textId="4261A615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src/prt: 91.121.30.169:8000</w:t>
      </w:r>
    </w:p>
    <w:p w14:paraId="27CB1FFD" w14:textId="3FD0F91E" w:rsidR="00070BE3" w:rsidRP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F1C1F9" wp14:editId="27190900">
                <wp:simplePos x="0" y="0"/>
                <wp:positionH relativeFrom="margin">
                  <wp:align>left</wp:align>
                </wp:positionH>
                <wp:positionV relativeFrom="paragraph">
                  <wp:posOffset>1886428</wp:posOffset>
                </wp:positionV>
                <wp:extent cx="957736" cy="65005"/>
                <wp:effectExtent l="0" t="0" r="1397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736" cy="65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E3E0A" id="Rectangle 11" o:spid="_x0000_s1026" style="position:absolute;margin-left:0;margin-top:148.55pt;width:75.4pt;height:5.1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A419B3" wp14:editId="693C0D23">
                <wp:simplePos x="0" y="0"/>
                <wp:positionH relativeFrom="margin">
                  <wp:align>left</wp:align>
                </wp:positionH>
                <wp:positionV relativeFrom="paragraph">
                  <wp:posOffset>2844059</wp:posOffset>
                </wp:positionV>
                <wp:extent cx="2842874" cy="78006"/>
                <wp:effectExtent l="0" t="0" r="15240" b="1778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874" cy="7800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B5A6A" id="Rectangle 10" o:spid="_x0000_s1026" style="position:absolute;margin-left:0;margin-top:223.95pt;width:223.85pt;height:6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351FDF" wp14:editId="317723AA">
                <wp:simplePos x="0" y="0"/>
                <wp:positionH relativeFrom="margin">
                  <wp:align>left</wp:align>
                </wp:positionH>
                <wp:positionV relativeFrom="paragraph">
                  <wp:posOffset>1309984</wp:posOffset>
                </wp:positionV>
                <wp:extent cx="1867803" cy="69338"/>
                <wp:effectExtent l="0" t="0" r="18415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803" cy="6933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C68D6" id="Rectangle 9" o:spid="_x0000_s1026" style="position:absolute;margin-left:0;margin-top:103.15pt;width:147.05pt;height:5.4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7448CF" wp14:editId="6C558CC2">
                <wp:simplePos x="0" y="0"/>
                <wp:positionH relativeFrom="margin">
                  <wp:align>left</wp:align>
                </wp:positionH>
                <wp:positionV relativeFrom="paragraph">
                  <wp:posOffset>1500665</wp:posOffset>
                </wp:positionV>
                <wp:extent cx="1217755" cy="65004"/>
                <wp:effectExtent l="0" t="0" r="2095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755" cy="6500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23741" id="Rectangle 8" o:spid="_x0000_s1026" style="position:absolute;margin-left:0;margin-top:118.15pt;width:95.9pt;height:5.1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" filled="f" strokecolor="red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dst/prt: 172.17.8.109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4A787D" wp14:editId="4821FB03">
                <wp:simplePos x="0" y="0"/>
                <wp:positionH relativeFrom="margin">
                  <wp:align>left</wp:align>
                </wp:positionH>
                <wp:positionV relativeFrom="paragraph">
                  <wp:posOffset>807085</wp:posOffset>
                </wp:positionV>
                <wp:extent cx="1781130" cy="60671"/>
                <wp:effectExtent l="0" t="0" r="10160" b="158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30" cy="606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C2D0C" id="Rectangle 1" o:spid="_x0000_s1026" style="position:absolute;margin-left:0;margin-top:63.55pt;width:140.25pt;height:4.8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" filled="f" strokecolor="red">
                <w10:wrap anchorx="margin"/>
              </v:rect>
            </w:pict>
          </mc:Fallback>
        </mc:AlternateContent>
      </w:r>
    </w:p>
    <w:p w14:paraId="3696E3C2" w14:textId="659770C2" w:rsidR="0021672F" w:rsidRPr="0021672F" w:rsidRDefault="0021672F" w:rsidP="00216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8811BBE" wp14:editId="3C1229F5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6858000" cy="3557905"/>
            <wp:effectExtent l="0" t="0" r="0" b="4445"/>
            <wp:wrapThrough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ert1_sno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C61D1" w14:textId="4B5FF02A" w:rsidR="00070BE3" w:rsidRDefault="00A1568E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bookmarkStart w:id="0" w:name="_GoBack"/>
      <w:bookmarkEnd w:id="0"/>
      <w:r w:rsidR="0021672F">
        <w:rPr>
          <w:rFonts w:ascii="Times New Roman" w:hAnsi="Times New Roman" w:cs="Times New Roman"/>
          <w:sz w:val="24"/>
          <w:szCs w:val="24"/>
        </w:rPr>
        <w:t>dentified hostname</w:t>
      </w:r>
      <w:r w:rsidR="00684F19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MACA</w:t>
      </w:r>
      <w:r w:rsidR="00684F19">
        <w:rPr>
          <w:rFonts w:ascii="Times New Roman" w:hAnsi="Times New Roman" w:cs="Times New Roman"/>
          <w:sz w:val="24"/>
          <w:szCs w:val="24"/>
        </w:rPr>
        <w:t>ddress of infected computer</w:t>
      </w:r>
    </w:p>
    <w:p w14:paraId="4212F284" w14:textId="2FCCC10B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MAC:</w:t>
      </w:r>
      <w:r w:rsidR="00B64744">
        <w:rPr>
          <w:rFonts w:ascii="Times New Roman" w:hAnsi="Times New Roman" w:cs="Times New Roman"/>
          <w:sz w:val="24"/>
          <w:szCs w:val="24"/>
        </w:rPr>
        <w:t>14:fe:b5:15:ca</w:t>
      </w:r>
    </w:p>
    <w:p w14:paraId="5D168CF3" w14:textId="3EDD9AE4" w:rsidR="00B64744" w:rsidRDefault="00B64744" w:rsidP="00B647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Host name Dunn-Windows-PC</w:t>
      </w:r>
    </w:p>
    <w:p w14:paraId="51316EAF" w14:textId="067B1481" w:rsidR="0021672F" w:rsidRPr="0021672F" w:rsidRDefault="00684F19" w:rsidP="002167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CE41A0" wp14:editId="08BA2D3E">
                <wp:simplePos x="0" y="0"/>
                <wp:positionH relativeFrom="margin">
                  <wp:posOffset>3625438</wp:posOffset>
                </wp:positionH>
                <wp:positionV relativeFrom="paragraph">
                  <wp:posOffset>1561209</wp:posOffset>
                </wp:positionV>
                <wp:extent cx="1781130" cy="60671"/>
                <wp:effectExtent l="0" t="0" r="10160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30" cy="606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8F290" id="Rectangle 12" o:spid="_x0000_s1026" style="position:absolute;margin-left:285.45pt;margin-top:122.95pt;width:140.25pt;height:4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" filled="f" strokecolor="red">
                <w10:wrap anchorx="margin"/>
              </v:rect>
            </w:pict>
          </mc:Fallback>
        </mc:AlternateContent>
      </w:r>
      <w:r w:rsidR="00216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E05EFE" wp14:editId="7DA8F8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557905"/>
            <wp:effectExtent l="0" t="0" r="0" b="4445"/>
            <wp:wrapThrough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ert1_ho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00EA8" w14:textId="38B763C2" w:rsidR="0021672F" w:rsidRDefault="00B64744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174251" wp14:editId="1F232445">
                <wp:simplePos x="0" y="0"/>
                <wp:positionH relativeFrom="margin">
                  <wp:posOffset>3538425</wp:posOffset>
                </wp:positionH>
                <wp:positionV relativeFrom="paragraph">
                  <wp:posOffset>1144291</wp:posOffset>
                </wp:positionV>
                <wp:extent cx="1226422" cy="65005"/>
                <wp:effectExtent l="0" t="0" r="1206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422" cy="65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1C8B6" id="Rectangle 13" o:spid="_x0000_s1026" style="position:absolute;margin-left:278.6pt;margin-top:90.1pt;width:96.55pt;height:5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" filled="f" strokecolor="red">
                <w10:wrap anchorx="margin"/>
              </v:rect>
            </w:pict>
          </mc:Fallback>
        </mc:AlternateContent>
      </w:r>
      <w:r w:rsidR="00216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65562D0" wp14:editId="24BCBAFA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6858000" cy="3557905"/>
            <wp:effectExtent l="0" t="0" r="0" b="4445"/>
            <wp:wrapThrough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ert1_ti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Identified the time that the attack took place</w:t>
      </w:r>
    </w:p>
    <w:p w14:paraId="15EF3021" w14:textId="77777777" w:rsidR="0021672F" w:rsidRPr="0021672F" w:rsidRDefault="0021672F" w:rsidP="0021672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9E5B0F" w14:textId="53E5CE9F" w:rsidR="00B64744" w:rsidRPr="00B64744" w:rsidRDefault="00B64744" w:rsidP="00B64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Followed the TCP and found active.bin was downloaded</w:t>
      </w:r>
    </w:p>
    <w:p w14:paraId="30F428DE" w14:textId="53E5CE9F" w:rsidR="0021672F" w:rsidRPr="0021672F" w:rsidRDefault="00B64744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53EAB5" wp14:editId="5A9D1F19">
                <wp:simplePos x="0" y="0"/>
                <wp:positionH relativeFrom="margin">
                  <wp:posOffset>1141917</wp:posOffset>
                </wp:positionH>
                <wp:positionV relativeFrom="paragraph">
                  <wp:posOffset>441638</wp:posOffset>
                </wp:positionV>
                <wp:extent cx="1079078" cy="65005"/>
                <wp:effectExtent l="0" t="0" r="26035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078" cy="65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CC27A" id="Rectangle 14" o:spid="_x0000_s1026" style="position:absolute;margin-left:89.9pt;margin-top:34.75pt;width:84.95pt;height:5.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" filled="f" strokecolor="#44546a [3215]">
                <w10:wrap anchorx="margin"/>
              </v:rect>
            </w:pict>
          </mc:Fallback>
        </mc:AlternateContent>
      </w:r>
    </w:p>
    <w:p w14:paraId="21D08812" w14:textId="7CBBF561" w:rsidR="0021672F" w:rsidRDefault="0021672F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75DD47F" wp14:editId="65ADF7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557905"/>
            <wp:effectExtent l="0" t="0" r="0" b="4445"/>
            <wp:wrapThrough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ert1_tc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1F1B8" w14:textId="797F650E" w:rsidR="0021672F" w:rsidRDefault="00B64744" w:rsidP="00B64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54B1A4" wp14:editId="59C4865E">
                <wp:simplePos x="0" y="0"/>
                <wp:positionH relativeFrom="margin">
                  <wp:posOffset>67172</wp:posOffset>
                </wp:positionH>
                <wp:positionV relativeFrom="paragraph">
                  <wp:posOffset>1814849</wp:posOffset>
                </wp:positionV>
                <wp:extent cx="1529778" cy="134220"/>
                <wp:effectExtent l="0" t="0" r="13335" b="184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78" cy="134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61228" id="Rectangle 15" o:spid="_x0000_s1026" style="position:absolute;margin-left:5.3pt;margin-top:142.9pt;width:120.45pt;height:10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" filled="f" strokecolor="red">
                <w10:wrap anchorx="margin"/>
              </v:rect>
            </w:pict>
          </mc:Fallback>
        </mc:AlternateContent>
      </w:r>
      <w:r w:rsidR="00216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FD1B4E" wp14:editId="520D5A73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6858000" cy="3557905"/>
            <wp:effectExtent l="0" t="0" r="0" b="4445"/>
            <wp:wrapThrough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rt1_has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Exported HTTP Objects and Hashed actiV.bin</w:t>
      </w:r>
    </w:p>
    <w:p w14:paraId="4932DE86" w14:textId="55178F3E" w:rsidR="00B64744" w:rsidRPr="00B64744" w:rsidRDefault="00B64744" w:rsidP="00B647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Md5sum hash: 57a42e1b04fe508838ad375dd707c0b0</w:t>
      </w:r>
    </w:p>
    <w:p w14:paraId="71B2F5EF" w14:textId="3DA2CCCD" w:rsidR="0021672F" w:rsidRDefault="00B64744" w:rsidP="00216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Uploaded the Hash to virus total and found 57 engines detected the file</w:t>
      </w:r>
    </w:p>
    <w:p w14:paraId="7991C6B6" w14:textId="6363A1E2" w:rsidR="0021672F" w:rsidRPr="0021672F" w:rsidRDefault="00B64744" w:rsidP="0021672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463DDC" wp14:editId="413F7C1A">
                <wp:simplePos x="0" y="0"/>
                <wp:positionH relativeFrom="margin">
                  <wp:posOffset>261924</wp:posOffset>
                </wp:positionH>
                <wp:positionV relativeFrom="paragraph">
                  <wp:posOffset>539088</wp:posOffset>
                </wp:positionV>
                <wp:extent cx="1781130" cy="60671"/>
                <wp:effectExtent l="0" t="0" r="1016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30" cy="606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025A1" id="Rectangle 16" o:spid="_x0000_s1026" style="position:absolute;margin-left:20.6pt;margin-top:42.45pt;width:140.25pt;height:4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" filled="f" strokecolor="red">
                <w10:wrap anchorx="margin"/>
              </v:rect>
            </w:pict>
          </mc:Fallback>
        </mc:AlternateContent>
      </w:r>
      <w:r w:rsidR="004B0F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553C2D2" wp14:editId="5965D25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858000" cy="3557905"/>
            <wp:effectExtent l="0" t="0" r="0" b="4445"/>
            <wp:wrapThrough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1_virus_tot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672F" w:rsidRPr="0021672F" w:rsidSect="0021672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9C809" w14:textId="77777777" w:rsidR="006E1E64" w:rsidRDefault="006E1E64" w:rsidP="00070BE3">
      <w:pPr>
        <w:spacing w:after="0" w:line="240" w:lineRule="auto"/>
      </w:pPr>
      <w:r>
        <w:separator/>
      </w:r>
    </w:p>
  </w:endnote>
  <w:endnote w:type="continuationSeparator" w:id="0">
    <w:p w14:paraId="4F041BD8" w14:textId="77777777" w:rsidR="006E1E64" w:rsidRDefault="006E1E64" w:rsidP="00070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E896A" w14:textId="77777777" w:rsidR="006E1E64" w:rsidRDefault="006E1E64" w:rsidP="00070BE3">
      <w:pPr>
        <w:spacing w:after="0" w:line="240" w:lineRule="auto"/>
      </w:pPr>
      <w:r>
        <w:separator/>
      </w:r>
    </w:p>
  </w:footnote>
  <w:footnote w:type="continuationSeparator" w:id="0">
    <w:p w14:paraId="764B70C5" w14:textId="77777777" w:rsidR="006E1E64" w:rsidRDefault="006E1E64" w:rsidP="00070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366C5" w14:textId="77777777" w:rsidR="00070BE3" w:rsidRPr="00070BE3" w:rsidRDefault="00070BE3" w:rsidP="00070BE3">
    <w:pPr>
      <w:pStyle w:val="Header"/>
      <w:jc w:val="center"/>
      <w:rPr>
        <w:rFonts w:ascii="Times New Roman" w:hAnsi="Times New Roman" w:cs="Times New Roman"/>
        <w:sz w:val="60"/>
        <w:szCs w:val="60"/>
        <w:u w:val="single"/>
      </w:rPr>
    </w:pPr>
    <w:r w:rsidRPr="00070BE3">
      <w:rPr>
        <w:rFonts w:ascii="Times New Roman" w:hAnsi="Times New Roman" w:cs="Times New Roman"/>
        <w:sz w:val="60"/>
        <w:szCs w:val="60"/>
        <w:u w:val="single"/>
      </w:rPr>
      <w:t>Post Incident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505A9"/>
    <w:multiLevelType w:val="hybridMultilevel"/>
    <w:tmpl w:val="441410C0"/>
    <w:lvl w:ilvl="0" w:tplc="CE6E0F4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B00"/>
    <w:rsid w:val="00070BE3"/>
    <w:rsid w:val="002123C0"/>
    <w:rsid w:val="0021672F"/>
    <w:rsid w:val="004B0F6A"/>
    <w:rsid w:val="00613FAA"/>
    <w:rsid w:val="00684F19"/>
    <w:rsid w:val="006E1E64"/>
    <w:rsid w:val="00732E55"/>
    <w:rsid w:val="008A1271"/>
    <w:rsid w:val="00A1568E"/>
    <w:rsid w:val="00B303EE"/>
    <w:rsid w:val="00B64744"/>
    <w:rsid w:val="00C9337D"/>
    <w:rsid w:val="00E97B00"/>
    <w:rsid w:val="00EF76C6"/>
    <w:rsid w:val="00F6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607E2"/>
  <w15:chartTrackingRefBased/>
  <w15:docId w15:val="{48892F83-49E6-4FAD-8912-D14B744CE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BE3"/>
  </w:style>
  <w:style w:type="paragraph" w:styleId="Footer">
    <w:name w:val="footer"/>
    <w:basedOn w:val="Normal"/>
    <w:link w:val="Foot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BE3"/>
  </w:style>
  <w:style w:type="table" w:styleId="TableGrid">
    <w:name w:val="Table Grid"/>
    <w:basedOn w:val="TableNormal"/>
    <w:uiPriority w:val="39"/>
    <w:rsid w:val="00070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0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rni\Desktop\BootCamp\Homework\Febuary%2029\Post%20investigation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Post investigation report.dotx</Template>
  <TotalTime>31</TotalTime>
  <Pages>4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Prosser</dc:creator>
  <cp:keywords/>
  <dc:description/>
  <cp:lastModifiedBy>Justin Prosser</cp:lastModifiedBy>
  <cp:revision>2</cp:revision>
  <dcterms:created xsi:type="dcterms:W3CDTF">2020-03-01T02:54:00Z</dcterms:created>
  <dcterms:modified xsi:type="dcterms:W3CDTF">2020-03-01T03:27:00Z</dcterms:modified>
</cp:coreProperties>
</file>