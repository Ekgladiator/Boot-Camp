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5395"/>
        <w:gridCol w:w="5400"/>
      </w:tblGrid>
      <w:tr w:rsidR="00070BE3" w:rsidRPr="00070BE3" w14:paraId="2AA08A97" w14:textId="77777777" w:rsidTr="0021672F">
        <w:tc>
          <w:tcPr>
            <w:tcW w:w="5395" w:type="dxa"/>
          </w:tcPr>
          <w:p w14:paraId="3B8FC5DC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investigation</w:t>
            </w:r>
          </w:p>
        </w:tc>
        <w:tc>
          <w:tcPr>
            <w:tcW w:w="5400" w:type="dxa"/>
          </w:tcPr>
          <w:p w14:paraId="15A65F3E" w14:textId="12C34C83" w:rsidR="00070BE3" w:rsidRPr="00070BE3" w:rsidRDefault="009D3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3-1-20</w:t>
            </w:r>
          </w:p>
        </w:tc>
      </w:tr>
      <w:tr w:rsidR="00070BE3" w:rsidRPr="00070BE3" w14:paraId="093FDAA2" w14:textId="77777777" w:rsidTr="0021672F">
        <w:tc>
          <w:tcPr>
            <w:tcW w:w="5395" w:type="dxa"/>
          </w:tcPr>
          <w:p w14:paraId="6BF19E1E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incident</w:t>
            </w:r>
          </w:p>
        </w:tc>
        <w:tc>
          <w:tcPr>
            <w:tcW w:w="5400" w:type="dxa"/>
          </w:tcPr>
          <w:p w14:paraId="2F4BC7E1" w14:textId="04E4B96A" w:rsidR="00070BE3" w:rsidRPr="00070BE3" w:rsidRDefault="009D36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12-5-2018 @ 23:55:41 UTC</w:t>
            </w:r>
          </w:p>
        </w:tc>
      </w:tr>
      <w:tr w:rsidR="00070BE3" w:rsidRPr="00070BE3" w14:paraId="50FC054B" w14:textId="77777777" w:rsidTr="0021672F">
        <w:tc>
          <w:tcPr>
            <w:tcW w:w="5395" w:type="dxa"/>
          </w:tcPr>
          <w:p w14:paraId="71B32ECC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Outcome</w:t>
            </w:r>
          </w:p>
        </w:tc>
        <w:tc>
          <w:tcPr>
            <w:tcW w:w="5400" w:type="dxa"/>
          </w:tcPr>
          <w:p w14:paraId="02173FEC" w14:textId="20359F38" w:rsidR="00070BE3" w:rsidRPr="00070BE3" w:rsidRDefault="00793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Detected a </w:t>
            </w:r>
            <w:r w:rsidR="009D3699">
              <w:rPr>
                <w:rFonts w:ascii="Times New Roman" w:hAnsi="Times New Roman" w:cs="Times New Roman"/>
                <w:sz w:val="24"/>
                <w:szCs w:val="24"/>
              </w:rPr>
              <w:t xml:space="preserve">Command Injection attempt </w:t>
            </w:r>
          </w:p>
        </w:tc>
      </w:tr>
      <w:tr w:rsidR="00070BE3" w:rsidRPr="00070BE3" w14:paraId="05CF1730" w14:textId="77777777" w:rsidTr="0021672F">
        <w:tc>
          <w:tcPr>
            <w:tcW w:w="5395" w:type="dxa"/>
          </w:tcPr>
          <w:p w14:paraId="6F63EFCD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Action Taken</w:t>
            </w:r>
          </w:p>
        </w:tc>
        <w:tc>
          <w:tcPr>
            <w:tcW w:w="5400" w:type="dxa"/>
          </w:tcPr>
          <w:p w14:paraId="0587D3BC" w14:textId="38D0552B" w:rsidR="00E97B00" w:rsidRDefault="00793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Identified an attempt to gain Administrator Privilege</w:t>
            </w:r>
          </w:p>
          <w:p w14:paraId="1515B443" w14:textId="77777777" w:rsidR="00793D09" w:rsidRDefault="00793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Advised on firewall rules</w:t>
            </w:r>
          </w:p>
          <w:p w14:paraId="67F38F58" w14:textId="2D445FFF" w:rsidR="00793D09" w:rsidRPr="00070BE3" w:rsidRDefault="00793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Advised on changing credentials</w:t>
            </w:r>
          </w:p>
        </w:tc>
      </w:tr>
      <w:tr w:rsidR="00070BE3" w:rsidRPr="00070BE3" w14:paraId="44452B18" w14:textId="77777777" w:rsidTr="0021672F">
        <w:tc>
          <w:tcPr>
            <w:tcW w:w="5395" w:type="dxa"/>
          </w:tcPr>
          <w:p w14:paraId="74B93558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Reporting Tool</w:t>
            </w:r>
          </w:p>
        </w:tc>
        <w:tc>
          <w:tcPr>
            <w:tcW w:w="5400" w:type="dxa"/>
          </w:tcPr>
          <w:p w14:paraId="004077EB" w14:textId="7218F2F9" w:rsidR="00070BE3" w:rsidRPr="00070BE3" w:rsidRDefault="00793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Snort</w:t>
            </w:r>
          </w:p>
        </w:tc>
      </w:tr>
      <w:tr w:rsidR="00070BE3" w:rsidRPr="00070BE3" w14:paraId="77F95633" w14:textId="77777777" w:rsidTr="0021672F">
        <w:tc>
          <w:tcPr>
            <w:tcW w:w="5395" w:type="dxa"/>
          </w:tcPr>
          <w:p w14:paraId="2C92FE74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Attack Vector (Web, Email, Network, etc…)</w:t>
            </w:r>
          </w:p>
        </w:tc>
        <w:tc>
          <w:tcPr>
            <w:tcW w:w="5400" w:type="dxa"/>
          </w:tcPr>
          <w:p w14:paraId="1E387BFD" w14:textId="0136F912" w:rsidR="00070BE3" w:rsidRPr="00070BE3" w:rsidRDefault="00793D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Network Attack</w:t>
            </w:r>
          </w:p>
        </w:tc>
      </w:tr>
      <w:tr w:rsidR="00070BE3" w:rsidRPr="00070BE3" w14:paraId="3B61FBF8" w14:textId="77777777" w:rsidTr="0021672F">
        <w:tc>
          <w:tcPr>
            <w:tcW w:w="5395" w:type="dxa"/>
          </w:tcPr>
          <w:p w14:paraId="336CD2B2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Source IP/ Email</w:t>
            </w:r>
          </w:p>
        </w:tc>
        <w:tc>
          <w:tcPr>
            <w:tcW w:w="5400" w:type="dxa"/>
          </w:tcPr>
          <w:p w14:paraId="70DBCD5A" w14:textId="5C935833" w:rsidR="00070BE3" w:rsidRPr="00070BE3" w:rsidRDefault="004704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172.18.0.3:47232</w:t>
            </w:r>
          </w:p>
        </w:tc>
      </w:tr>
      <w:tr w:rsidR="00070BE3" w:rsidRPr="00070BE3" w14:paraId="06EA1985" w14:textId="77777777" w:rsidTr="0021672F">
        <w:tc>
          <w:tcPr>
            <w:tcW w:w="5395" w:type="dxa"/>
          </w:tcPr>
          <w:p w14:paraId="390C1FC0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Source port</w:t>
            </w:r>
          </w:p>
        </w:tc>
        <w:tc>
          <w:tcPr>
            <w:tcW w:w="5400" w:type="dxa"/>
          </w:tcPr>
          <w:p w14:paraId="212AED9B" w14:textId="33B67E65" w:rsidR="00070BE3" w:rsidRPr="00070BE3" w:rsidRDefault="004704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47232</w:t>
            </w:r>
          </w:p>
        </w:tc>
      </w:tr>
      <w:tr w:rsidR="00070BE3" w:rsidRPr="00070BE3" w14:paraId="0A3DB839" w14:textId="77777777" w:rsidTr="0021672F">
        <w:tc>
          <w:tcPr>
            <w:tcW w:w="5395" w:type="dxa"/>
          </w:tcPr>
          <w:p w14:paraId="5DE1BE5C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Destination IP/ Email</w:t>
            </w:r>
          </w:p>
        </w:tc>
        <w:tc>
          <w:tcPr>
            <w:tcW w:w="5400" w:type="dxa"/>
          </w:tcPr>
          <w:p w14:paraId="3850AE5B" w14:textId="52A88386" w:rsidR="00070BE3" w:rsidRPr="00070BE3" w:rsidRDefault="004704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172.18.0.2:80</w:t>
            </w:r>
          </w:p>
        </w:tc>
      </w:tr>
      <w:tr w:rsidR="00070BE3" w:rsidRPr="00070BE3" w14:paraId="62E1A87D" w14:textId="77777777" w:rsidTr="0021672F">
        <w:tc>
          <w:tcPr>
            <w:tcW w:w="5395" w:type="dxa"/>
          </w:tcPr>
          <w:p w14:paraId="7CD10A0A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Destination port</w:t>
            </w:r>
          </w:p>
        </w:tc>
        <w:tc>
          <w:tcPr>
            <w:tcW w:w="5400" w:type="dxa"/>
          </w:tcPr>
          <w:p w14:paraId="7A7B2FB2" w14:textId="65151520" w:rsidR="00070BE3" w:rsidRPr="00070BE3" w:rsidRDefault="004704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</w:tbl>
    <w:p w14:paraId="0609A1C0" w14:textId="77777777" w:rsidR="00732E55" w:rsidRDefault="00070BE3" w:rsidP="00070BE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070BE3">
        <w:rPr>
          <w:rFonts w:ascii="Times New Roman" w:hAnsi="Times New Roman" w:cs="Times New Roman"/>
          <w:sz w:val="40"/>
          <w:szCs w:val="40"/>
          <w:u w:val="single"/>
        </w:rPr>
        <w:t>Narrative</w:t>
      </w:r>
    </w:p>
    <w:p w14:paraId="3A8EEA2A" w14:textId="77777777" w:rsidR="00070BE3" w:rsidRDefault="00684F19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Alerted by Snort</w:t>
      </w:r>
    </w:p>
    <w:p w14:paraId="17BA1591" w14:textId="4F2210E1" w:rsidR="00684F19" w:rsidRDefault="004704F4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[**] [1:31978:5] OS-OTHER Bash CGI Environment variable injection attempt [**]</w:t>
      </w:r>
    </w:p>
    <w:p w14:paraId="4224EA16" w14:textId="43D93633" w:rsidR="00684F19" w:rsidRPr="004704F4" w:rsidRDefault="004704F4" w:rsidP="004704F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[Classification: Attempted Administraor Privilege Gain] [Priority:1]</w:t>
      </w:r>
    </w:p>
    <w:p w14:paraId="1D3537A5" w14:textId="77777777" w:rsidR="0021672F" w:rsidRDefault="0021672F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</w:t>
      </w:r>
      <w:r w:rsidR="002123C0">
        <w:rPr>
          <w:rFonts w:ascii="Times New Roman" w:hAnsi="Times New Roman" w:cs="Times New Roman"/>
          <w:sz w:val="24"/>
          <w:szCs w:val="24"/>
        </w:rPr>
        <w:t>ed source/ des</w:t>
      </w:r>
      <w:r w:rsidR="00684F19">
        <w:rPr>
          <w:rFonts w:ascii="Times New Roman" w:hAnsi="Times New Roman" w:cs="Times New Roman"/>
          <w:sz w:val="24"/>
          <w:szCs w:val="24"/>
        </w:rPr>
        <w:t>tination</w:t>
      </w:r>
      <w:r w:rsidR="002123C0">
        <w:rPr>
          <w:rFonts w:ascii="Times New Roman" w:hAnsi="Times New Roman" w:cs="Times New Roman"/>
          <w:sz w:val="24"/>
          <w:szCs w:val="24"/>
        </w:rPr>
        <w:t xml:space="preserve"> ip</w:t>
      </w:r>
    </w:p>
    <w:p w14:paraId="1DA46CC4" w14:textId="7DACA314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src/prt: </w:t>
      </w:r>
      <w:r w:rsidR="004704F4">
        <w:rPr>
          <w:rFonts w:ascii="Times New Roman" w:hAnsi="Times New Roman" w:cs="Times New Roman"/>
          <w:sz w:val="24"/>
          <w:szCs w:val="24"/>
        </w:rPr>
        <w:t>172.18.0.3:47232</w:t>
      </w:r>
    </w:p>
    <w:p w14:paraId="47ED5B0B" w14:textId="1C086C2D" w:rsidR="00070BE3" w:rsidRPr="00684F19" w:rsidRDefault="009D369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886DD7" wp14:editId="0244C62E">
                <wp:simplePos x="0" y="0"/>
                <wp:positionH relativeFrom="margin">
                  <wp:align>left</wp:align>
                </wp:positionH>
                <wp:positionV relativeFrom="paragraph">
                  <wp:posOffset>1712853</wp:posOffset>
                </wp:positionV>
                <wp:extent cx="1794131" cy="73672"/>
                <wp:effectExtent l="0" t="0" r="15875" b="2159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31" cy="736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7A495" id="Rectangle 8" o:spid="_x0000_s1026" style="position:absolute;margin-left:0;margin-top:134.85pt;width:141.25pt;height:5.8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/mhmwIAAI0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FDB96E" wp14:editId="7403CED1">
                <wp:simplePos x="0" y="0"/>
                <wp:positionH relativeFrom="margin">
                  <wp:align>left</wp:align>
                </wp:positionH>
                <wp:positionV relativeFrom="paragraph">
                  <wp:posOffset>1066685</wp:posOffset>
                </wp:positionV>
                <wp:extent cx="2513516" cy="78005"/>
                <wp:effectExtent l="0" t="0" r="20320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516" cy="78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FE6D0" id="Rectangle 9" o:spid="_x0000_s1026" style="position:absolute;margin-left:0;margin-top:84pt;width:197.9pt;height:6.1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556AE5" wp14:editId="306B6B56">
                <wp:simplePos x="0" y="0"/>
                <wp:positionH relativeFrom="margin">
                  <wp:align>left</wp:align>
                </wp:positionH>
                <wp:positionV relativeFrom="paragraph">
                  <wp:posOffset>625072</wp:posOffset>
                </wp:positionV>
                <wp:extent cx="2275166" cy="52004"/>
                <wp:effectExtent l="0" t="0" r="11430" b="247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166" cy="5200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3367A" id="Rectangle 1" o:spid="_x0000_s1026" style="position:absolute;margin-left:0;margin-top:49.2pt;width:179.15pt;height:4.1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" filled="f" strokecolor="red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88B6A91" wp14:editId="5FF3100C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ert1_sno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F19">
        <w:rPr>
          <w:rFonts w:ascii="Times New Roman" w:hAnsi="Times New Roman" w:cs="Times New Roman"/>
          <w:sz w:val="24"/>
          <w:szCs w:val="24"/>
        </w:rPr>
        <w:t xml:space="preserve">dst/prt: </w:t>
      </w:r>
      <w:r w:rsidR="004704F4">
        <w:rPr>
          <w:rFonts w:ascii="Times New Roman" w:hAnsi="Times New Roman" w:cs="Times New Roman"/>
          <w:sz w:val="24"/>
          <w:szCs w:val="24"/>
        </w:rPr>
        <w:t xml:space="preserve"> 172.18.0.2:80</w:t>
      </w:r>
    </w:p>
    <w:p w14:paraId="77CA858A" w14:textId="1B6DA134" w:rsidR="0021672F" w:rsidRPr="0021672F" w:rsidRDefault="0021672F" w:rsidP="0021672F">
      <w:pPr>
        <w:rPr>
          <w:rFonts w:ascii="Times New Roman" w:hAnsi="Times New Roman" w:cs="Times New Roman"/>
          <w:sz w:val="24"/>
          <w:szCs w:val="24"/>
        </w:rPr>
      </w:pPr>
    </w:p>
    <w:p w14:paraId="2F720974" w14:textId="0C2B2168" w:rsidR="00070BE3" w:rsidRDefault="004704F4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21672F">
        <w:rPr>
          <w:rFonts w:ascii="Times New Roman" w:hAnsi="Times New Roman" w:cs="Times New Roman"/>
          <w:sz w:val="24"/>
          <w:szCs w:val="24"/>
        </w:rPr>
        <w:t xml:space="preserve">dentified </w:t>
      </w:r>
      <w:r w:rsidR="00C40F27">
        <w:rPr>
          <w:rFonts w:ascii="Times New Roman" w:hAnsi="Times New Roman" w:cs="Times New Roman"/>
          <w:sz w:val="24"/>
          <w:szCs w:val="24"/>
        </w:rPr>
        <w:t>MACA</w:t>
      </w:r>
      <w:r w:rsidR="00684F19">
        <w:rPr>
          <w:rFonts w:ascii="Times New Roman" w:hAnsi="Times New Roman" w:cs="Times New Roman"/>
          <w:sz w:val="24"/>
          <w:szCs w:val="24"/>
        </w:rPr>
        <w:t>ddress</w:t>
      </w:r>
      <w:r>
        <w:rPr>
          <w:rFonts w:ascii="Times New Roman" w:hAnsi="Times New Roman" w:cs="Times New Roman"/>
          <w:sz w:val="24"/>
          <w:szCs w:val="24"/>
        </w:rPr>
        <w:t>es</w:t>
      </w:r>
      <w:r w:rsidR="00684F19"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/>
          <w:sz w:val="24"/>
          <w:szCs w:val="24"/>
        </w:rPr>
        <w:t xml:space="preserve">both </w:t>
      </w:r>
      <w:r w:rsidR="00684F19">
        <w:rPr>
          <w:rFonts w:ascii="Times New Roman" w:hAnsi="Times New Roman" w:cs="Times New Roman"/>
          <w:sz w:val="24"/>
          <w:szCs w:val="24"/>
        </w:rPr>
        <w:t>computer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4E1669B" w14:textId="2FC77501" w:rsidR="00684F19" w:rsidRDefault="004704F4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Attacker: </w:t>
      </w:r>
      <w:r w:rsidR="00684F19">
        <w:rPr>
          <w:rFonts w:ascii="Times New Roman" w:hAnsi="Times New Roman" w:cs="Times New Roman"/>
          <w:sz w:val="24"/>
          <w:szCs w:val="24"/>
        </w:rPr>
        <w:t>MAC:</w:t>
      </w:r>
      <w:r w:rsidR="00C40F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02:42:ac:12:00:03</w:t>
      </w:r>
    </w:p>
    <w:p w14:paraId="2B2B06A0" w14:textId="54B008B3" w:rsidR="004704F4" w:rsidRDefault="004704F4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Victim: MAC: 02:42:ac:12:00:02</w:t>
      </w:r>
    </w:p>
    <w:p w14:paraId="688F876F" w14:textId="6667CD5F" w:rsidR="0021672F" w:rsidRPr="0021672F" w:rsidRDefault="004704F4" w:rsidP="002167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82EA91" wp14:editId="508FC348">
                <wp:simplePos x="0" y="0"/>
                <wp:positionH relativeFrom="margin">
                  <wp:posOffset>3529757</wp:posOffset>
                </wp:positionH>
                <wp:positionV relativeFrom="paragraph">
                  <wp:posOffset>916115</wp:posOffset>
                </wp:positionV>
                <wp:extent cx="1781130" cy="138677"/>
                <wp:effectExtent l="0" t="0" r="10160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30" cy="1386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7F0DF" id="Rectangle 12" o:spid="_x0000_s1026" style="position:absolute;margin-left:277.95pt;margin-top:72.15pt;width:140.25pt;height:10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" filled="f" strokecolor="red">
                <w10:wrap anchorx="margin"/>
              </v:rect>
            </w:pict>
          </mc:Fallback>
        </mc:AlternateContent>
      </w:r>
      <w:r w:rsidR="009D36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94070A9" wp14:editId="487A6419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ert1_ho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B9120" w14:textId="0E4C1175" w:rsidR="0021672F" w:rsidRDefault="00B64744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Identified the time that the attack took place</w:t>
      </w:r>
    </w:p>
    <w:p w14:paraId="48159C21" w14:textId="55EFA23A" w:rsidR="004704F4" w:rsidRDefault="004704F4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789CF4" wp14:editId="37F76B21">
                <wp:simplePos x="0" y="0"/>
                <wp:positionH relativeFrom="margin">
                  <wp:posOffset>3512423</wp:posOffset>
                </wp:positionH>
                <wp:positionV relativeFrom="paragraph">
                  <wp:posOffset>1638125</wp:posOffset>
                </wp:positionV>
                <wp:extent cx="2123488" cy="177680"/>
                <wp:effectExtent l="0" t="0" r="10160" b="133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488" cy="1776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1644B" id="Rectangle 17" o:spid="_x0000_s1026" style="position:absolute;margin-left:276.55pt;margin-top:129pt;width:167.2pt;height:1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B09B0E" wp14:editId="421E58DF">
                <wp:simplePos x="0" y="0"/>
                <wp:positionH relativeFrom="margin">
                  <wp:posOffset>179847</wp:posOffset>
                </wp:positionH>
                <wp:positionV relativeFrom="paragraph">
                  <wp:posOffset>810398</wp:posOffset>
                </wp:positionV>
                <wp:extent cx="996740" cy="69339"/>
                <wp:effectExtent l="0" t="0" r="13335" b="260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740" cy="693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A702A" id="Rectangle 13" o:spid="_x0000_s1026" style="position:absolute;margin-left:14.15pt;margin-top:63.8pt;width:78.5pt;height:5.4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" filled="f" strokecolor="red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26C29B8" wp14:editId="4807A308">
            <wp:simplePos x="0" y="0"/>
            <wp:positionH relativeFrom="margin">
              <wp:align>left</wp:align>
            </wp:positionH>
            <wp:positionV relativeFrom="paragraph">
              <wp:posOffset>204470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ert1_ti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Identified Code injection attempt</w:t>
      </w:r>
    </w:p>
    <w:p w14:paraId="1F0B76BB" w14:textId="77777777" w:rsidR="0021672F" w:rsidRPr="0021672F" w:rsidRDefault="0021672F" w:rsidP="0021672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D6B250" w14:textId="07C8E60F" w:rsidR="00B64744" w:rsidRPr="00B64744" w:rsidRDefault="00B64744" w:rsidP="00B64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Followed the TCP </w:t>
      </w:r>
      <w:r w:rsidR="00F134B6">
        <w:rPr>
          <w:rFonts w:ascii="Times New Roman" w:hAnsi="Times New Roman" w:cs="Times New Roman"/>
          <w:sz w:val="24"/>
          <w:szCs w:val="24"/>
        </w:rPr>
        <w:t>and it confirms the code injection attempt</w:t>
      </w:r>
    </w:p>
    <w:p w14:paraId="68835A63" w14:textId="16E3C40E" w:rsidR="0021672F" w:rsidRPr="0021672F" w:rsidRDefault="0021672F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2F7211" w14:textId="0F8F9A1E" w:rsidR="0021672F" w:rsidRDefault="004704F4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019B6D" wp14:editId="589841B7">
                <wp:simplePos x="0" y="0"/>
                <wp:positionH relativeFrom="margin">
                  <wp:posOffset>1141917</wp:posOffset>
                </wp:positionH>
                <wp:positionV relativeFrom="paragraph">
                  <wp:posOffset>1670170</wp:posOffset>
                </wp:positionV>
                <wp:extent cx="4129967" cy="1252425"/>
                <wp:effectExtent l="0" t="0" r="23495" b="241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967" cy="12524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B40C" id="Rectangle 14" o:spid="_x0000_s1026" style="position:absolute;margin-left:89.9pt;margin-top:131.5pt;width:325.2pt;height:98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" filled="f" strokecolor="red">
                <w10:wrap anchorx="margin"/>
              </v:rect>
            </w:pict>
          </mc:Fallback>
        </mc:AlternateContent>
      </w:r>
      <w:r w:rsidR="00216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8D454DE" wp14:editId="20ED60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ert1_tc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398F4" w14:textId="068A5C8A" w:rsidR="0021672F" w:rsidRPr="00F134B6" w:rsidRDefault="00F134B6" w:rsidP="00F134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C40177" wp14:editId="13E7FD9A">
                <wp:simplePos x="0" y="0"/>
                <wp:positionH relativeFrom="margin">
                  <wp:posOffset>3581761</wp:posOffset>
                </wp:positionH>
                <wp:positionV relativeFrom="paragraph">
                  <wp:posOffset>1458715</wp:posOffset>
                </wp:positionV>
                <wp:extent cx="1174419" cy="69339"/>
                <wp:effectExtent l="0" t="0" r="26035" b="260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419" cy="693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EAF69" id="Rectangle 15" o:spid="_x0000_s1026" style="position:absolute;margin-left:282.05pt;margin-top:114.85pt;width:92.45pt;height:5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" filled="f" strokecolor="red">
                <w10:wrap anchorx="margin"/>
              </v:rect>
            </w:pict>
          </mc:Fallback>
        </mc:AlternateContent>
      </w:r>
      <w:r w:rsidR="009D36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54126AD" wp14:editId="5D430161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rt1_has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Identitifed the result of the code injection </w:t>
      </w:r>
      <w:bookmarkStart w:id="0" w:name="_GoBack"/>
      <w:bookmarkEnd w:id="0"/>
      <w:r w:rsidR="00B6474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E6DDE4" wp14:editId="39DB36D1">
                <wp:simplePos x="0" y="0"/>
                <wp:positionH relativeFrom="margin">
                  <wp:posOffset>261924</wp:posOffset>
                </wp:positionH>
                <wp:positionV relativeFrom="paragraph">
                  <wp:posOffset>539088</wp:posOffset>
                </wp:positionV>
                <wp:extent cx="1781130" cy="60671"/>
                <wp:effectExtent l="0" t="0" r="1016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30" cy="606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C007E" id="Rectangle 16" o:spid="_x0000_s1026" style="position:absolute;margin-left:20.6pt;margin-top:42.45pt;width:140.25pt;height:4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" filled="f" strokecolor="red">
                <w10:wrap anchorx="margin"/>
              </v:rect>
            </w:pict>
          </mc:Fallback>
        </mc:AlternateContent>
      </w:r>
    </w:p>
    <w:sectPr w:rsidR="0021672F" w:rsidRPr="00F134B6" w:rsidSect="0021672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D7971" w14:textId="77777777" w:rsidR="00A42B5B" w:rsidRDefault="00A42B5B" w:rsidP="00070BE3">
      <w:pPr>
        <w:spacing w:after="0" w:line="240" w:lineRule="auto"/>
      </w:pPr>
      <w:r>
        <w:separator/>
      </w:r>
    </w:p>
  </w:endnote>
  <w:endnote w:type="continuationSeparator" w:id="0">
    <w:p w14:paraId="0F98E4DB" w14:textId="77777777" w:rsidR="00A42B5B" w:rsidRDefault="00A42B5B" w:rsidP="00070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F0F9BB" w14:textId="77777777" w:rsidR="00A42B5B" w:rsidRDefault="00A42B5B" w:rsidP="00070BE3">
      <w:pPr>
        <w:spacing w:after="0" w:line="240" w:lineRule="auto"/>
      </w:pPr>
      <w:r>
        <w:separator/>
      </w:r>
    </w:p>
  </w:footnote>
  <w:footnote w:type="continuationSeparator" w:id="0">
    <w:p w14:paraId="5E29BB05" w14:textId="77777777" w:rsidR="00A42B5B" w:rsidRDefault="00A42B5B" w:rsidP="00070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E3C80" w14:textId="77777777" w:rsidR="00070BE3" w:rsidRPr="00070BE3" w:rsidRDefault="00070BE3" w:rsidP="00070BE3">
    <w:pPr>
      <w:pStyle w:val="Header"/>
      <w:jc w:val="center"/>
      <w:rPr>
        <w:rFonts w:ascii="Times New Roman" w:hAnsi="Times New Roman" w:cs="Times New Roman"/>
        <w:sz w:val="60"/>
        <w:szCs w:val="60"/>
        <w:u w:val="single"/>
      </w:rPr>
    </w:pPr>
    <w:r w:rsidRPr="00070BE3">
      <w:rPr>
        <w:rFonts w:ascii="Times New Roman" w:hAnsi="Times New Roman" w:cs="Times New Roman"/>
        <w:sz w:val="60"/>
        <w:szCs w:val="60"/>
        <w:u w:val="single"/>
      </w:rPr>
      <w:t>Post Incident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505A9"/>
    <w:multiLevelType w:val="hybridMultilevel"/>
    <w:tmpl w:val="441410C0"/>
    <w:lvl w:ilvl="0" w:tplc="CE6E0F4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99"/>
    <w:rsid w:val="00017196"/>
    <w:rsid w:val="00070BE3"/>
    <w:rsid w:val="002123C0"/>
    <w:rsid w:val="0021672F"/>
    <w:rsid w:val="004704F4"/>
    <w:rsid w:val="004B0F6A"/>
    <w:rsid w:val="00613FAA"/>
    <w:rsid w:val="00684F19"/>
    <w:rsid w:val="00732E55"/>
    <w:rsid w:val="00793D09"/>
    <w:rsid w:val="008A1271"/>
    <w:rsid w:val="009D3699"/>
    <w:rsid w:val="00A42B5B"/>
    <w:rsid w:val="00B303EE"/>
    <w:rsid w:val="00B64744"/>
    <w:rsid w:val="00C04423"/>
    <w:rsid w:val="00C40F27"/>
    <w:rsid w:val="00C9337D"/>
    <w:rsid w:val="00E97B00"/>
    <w:rsid w:val="00EF76C6"/>
    <w:rsid w:val="00F1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AA975"/>
  <w15:chartTrackingRefBased/>
  <w15:docId w15:val="{3BE2ACCD-580A-4457-BB25-FC6F64FA9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BE3"/>
  </w:style>
  <w:style w:type="paragraph" w:styleId="Footer">
    <w:name w:val="footer"/>
    <w:basedOn w:val="Normal"/>
    <w:link w:val="Foot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BE3"/>
  </w:style>
  <w:style w:type="table" w:styleId="TableGrid">
    <w:name w:val="Table Grid"/>
    <w:basedOn w:val="TableNormal"/>
    <w:uiPriority w:val="39"/>
    <w:rsid w:val="00070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0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rni\Desktop\BootCamp\Homework\Febuary%2029\Post%20investigation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Post investigation report.dotx</Template>
  <TotalTime>35</TotalTime>
  <Pages>3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Prosser</dc:creator>
  <cp:keywords/>
  <dc:description/>
  <cp:lastModifiedBy>Justin Prosser</cp:lastModifiedBy>
  <cp:revision>1</cp:revision>
  <dcterms:created xsi:type="dcterms:W3CDTF">2020-03-01T14:04:00Z</dcterms:created>
  <dcterms:modified xsi:type="dcterms:W3CDTF">2020-03-01T14:39:00Z</dcterms:modified>
</cp:coreProperties>
</file>