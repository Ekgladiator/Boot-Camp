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0795" w:type="dxa"/>
        <w:tblLook w:val="04A0" w:firstRow="1" w:lastRow="0" w:firstColumn="1" w:lastColumn="0" w:noHBand="0" w:noVBand="1"/>
      </w:tblPr>
      <w:tblGrid>
        <w:gridCol w:w="5395"/>
        <w:gridCol w:w="5400"/>
      </w:tblGrid>
      <w:tr w:rsidR="00070BE3" w:rsidRPr="00070BE3" w14:paraId="4495CF7A" w14:textId="77777777" w:rsidTr="0021672F">
        <w:tc>
          <w:tcPr>
            <w:tcW w:w="5395" w:type="dxa"/>
          </w:tcPr>
          <w:p w14:paraId="051A5AAB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Date of investigation</w:t>
            </w:r>
          </w:p>
        </w:tc>
        <w:tc>
          <w:tcPr>
            <w:tcW w:w="5400" w:type="dxa"/>
          </w:tcPr>
          <w:p w14:paraId="5F15060B" w14:textId="6C88E6CF" w:rsidR="00070BE3" w:rsidRPr="00070BE3" w:rsidRDefault="007072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2-29-20</w:t>
            </w:r>
          </w:p>
        </w:tc>
      </w:tr>
      <w:tr w:rsidR="00070BE3" w:rsidRPr="00070BE3" w14:paraId="35237BD3" w14:textId="77777777" w:rsidTr="0021672F">
        <w:tc>
          <w:tcPr>
            <w:tcW w:w="5395" w:type="dxa"/>
          </w:tcPr>
          <w:p w14:paraId="42456259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Date of incident</w:t>
            </w:r>
          </w:p>
        </w:tc>
        <w:tc>
          <w:tcPr>
            <w:tcW w:w="5400" w:type="dxa"/>
          </w:tcPr>
          <w:p w14:paraId="7ADAC0CD" w14:textId="430F2BEB" w:rsidR="00070BE3" w:rsidRPr="00070BE3" w:rsidRDefault="007072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8-11-2018 @ 6:16:22 UTC</w:t>
            </w:r>
          </w:p>
        </w:tc>
      </w:tr>
      <w:tr w:rsidR="00070BE3" w:rsidRPr="00070BE3" w14:paraId="21885163" w14:textId="77777777" w:rsidTr="0021672F">
        <w:tc>
          <w:tcPr>
            <w:tcW w:w="5395" w:type="dxa"/>
          </w:tcPr>
          <w:p w14:paraId="2D52112A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Outcome</w:t>
            </w:r>
          </w:p>
        </w:tc>
        <w:tc>
          <w:tcPr>
            <w:tcW w:w="5400" w:type="dxa"/>
          </w:tcPr>
          <w:p w14:paraId="406944FC" w14:textId="07E175D2" w:rsidR="00070BE3" w:rsidRPr="00070BE3" w:rsidRDefault="007072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 Positive,</w:t>
            </w:r>
            <w:r w:rsidR="00146E64">
              <w:rPr>
                <w:rFonts w:ascii="Times New Roman" w:hAnsi="Times New Roman" w:cs="Times New Roman"/>
                <w:sz w:val="24"/>
                <w:szCs w:val="24"/>
              </w:rPr>
              <w:t xml:space="preserve"> 2 different types of malware were found</w:t>
            </w:r>
          </w:p>
        </w:tc>
      </w:tr>
      <w:tr w:rsidR="00070BE3" w:rsidRPr="00070BE3" w14:paraId="36052A89" w14:textId="77777777" w:rsidTr="0021672F">
        <w:tc>
          <w:tcPr>
            <w:tcW w:w="5395" w:type="dxa"/>
          </w:tcPr>
          <w:p w14:paraId="05A714A4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Action Taken</w:t>
            </w:r>
          </w:p>
        </w:tc>
        <w:tc>
          <w:tcPr>
            <w:tcW w:w="5400" w:type="dxa"/>
          </w:tcPr>
          <w:p w14:paraId="797C3CDC" w14:textId="77777777" w:rsidR="00E97B00" w:rsidRDefault="00146E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Identified malware and attacking host</w:t>
            </w:r>
          </w:p>
          <w:p w14:paraId="5ACE7FB1" w14:textId="77777777" w:rsidR="00146E64" w:rsidRDefault="00146E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Advised on firewall rules </w:t>
            </w:r>
          </w:p>
          <w:p w14:paraId="75CF8A9A" w14:textId="3078E907" w:rsidR="00146E64" w:rsidRPr="00070BE3" w:rsidRDefault="00146E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Advised on restoring backups</w:t>
            </w:r>
          </w:p>
        </w:tc>
      </w:tr>
      <w:tr w:rsidR="00070BE3" w:rsidRPr="00070BE3" w14:paraId="60B26B10" w14:textId="77777777" w:rsidTr="0021672F">
        <w:tc>
          <w:tcPr>
            <w:tcW w:w="5395" w:type="dxa"/>
          </w:tcPr>
          <w:p w14:paraId="7F3D9585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Reporting Tool</w:t>
            </w:r>
          </w:p>
        </w:tc>
        <w:tc>
          <w:tcPr>
            <w:tcW w:w="5400" w:type="dxa"/>
          </w:tcPr>
          <w:p w14:paraId="789E01A7" w14:textId="6BF1A2CD" w:rsidR="00070BE3" w:rsidRPr="00070BE3" w:rsidRDefault="00146E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Snort, Suricata</w:t>
            </w:r>
          </w:p>
        </w:tc>
      </w:tr>
      <w:tr w:rsidR="00070BE3" w:rsidRPr="00070BE3" w14:paraId="0760E451" w14:textId="77777777" w:rsidTr="0021672F">
        <w:tc>
          <w:tcPr>
            <w:tcW w:w="5395" w:type="dxa"/>
          </w:tcPr>
          <w:p w14:paraId="37C22758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 xml:space="preserve">Attack Vector (Web, Email, Network, </w:t>
            </w:r>
            <w:proofErr w:type="spellStart"/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etc</w:t>
            </w:r>
            <w:proofErr w:type="spellEnd"/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…)</w:t>
            </w:r>
          </w:p>
        </w:tc>
        <w:tc>
          <w:tcPr>
            <w:tcW w:w="5400" w:type="dxa"/>
          </w:tcPr>
          <w:p w14:paraId="2E6C2F57" w14:textId="077D7DB2" w:rsidR="00070BE3" w:rsidRPr="00070BE3" w:rsidRDefault="00146E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Web Malware Download</w:t>
            </w:r>
          </w:p>
        </w:tc>
      </w:tr>
      <w:tr w:rsidR="00070BE3" w:rsidRPr="00070BE3" w14:paraId="156D4AC3" w14:textId="77777777" w:rsidTr="0021672F">
        <w:tc>
          <w:tcPr>
            <w:tcW w:w="5395" w:type="dxa"/>
          </w:tcPr>
          <w:p w14:paraId="2B23A462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Source IP/ Email</w:t>
            </w:r>
          </w:p>
        </w:tc>
        <w:tc>
          <w:tcPr>
            <w:tcW w:w="5400" w:type="dxa"/>
          </w:tcPr>
          <w:p w14:paraId="11661CD8" w14:textId="0C52862D" w:rsidR="00070BE3" w:rsidRPr="00070BE3" w:rsidRDefault="00146E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149.129.222.112:</w:t>
            </w:r>
            <w:r w:rsidR="00224F77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</w:tr>
      <w:tr w:rsidR="00070BE3" w:rsidRPr="00070BE3" w14:paraId="34241400" w14:textId="77777777" w:rsidTr="0021672F">
        <w:tc>
          <w:tcPr>
            <w:tcW w:w="5395" w:type="dxa"/>
          </w:tcPr>
          <w:p w14:paraId="1CD9C879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Source port</w:t>
            </w:r>
          </w:p>
        </w:tc>
        <w:tc>
          <w:tcPr>
            <w:tcW w:w="5400" w:type="dxa"/>
          </w:tcPr>
          <w:p w14:paraId="69EC952F" w14:textId="442A0ACC" w:rsidR="00070BE3" w:rsidRPr="00070BE3" w:rsidRDefault="00224F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</w:tr>
      <w:tr w:rsidR="00070BE3" w:rsidRPr="00070BE3" w14:paraId="43690F4A" w14:textId="77777777" w:rsidTr="0021672F">
        <w:tc>
          <w:tcPr>
            <w:tcW w:w="5395" w:type="dxa"/>
          </w:tcPr>
          <w:p w14:paraId="67201B5D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Destination IP/ Email</w:t>
            </w:r>
          </w:p>
        </w:tc>
        <w:tc>
          <w:tcPr>
            <w:tcW w:w="5400" w:type="dxa"/>
          </w:tcPr>
          <w:p w14:paraId="55C6B70B" w14:textId="55264EF1" w:rsidR="00070BE3" w:rsidRPr="00070BE3" w:rsidRDefault="00224F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10.8.11.10:49162</w:t>
            </w:r>
          </w:p>
        </w:tc>
      </w:tr>
      <w:tr w:rsidR="00070BE3" w:rsidRPr="00070BE3" w14:paraId="75F4D922" w14:textId="77777777" w:rsidTr="0021672F">
        <w:tc>
          <w:tcPr>
            <w:tcW w:w="5395" w:type="dxa"/>
          </w:tcPr>
          <w:p w14:paraId="307C721C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Destination port</w:t>
            </w:r>
          </w:p>
        </w:tc>
        <w:tc>
          <w:tcPr>
            <w:tcW w:w="5400" w:type="dxa"/>
          </w:tcPr>
          <w:p w14:paraId="3132690D" w14:textId="70DA864C" w:rsidR="00070BE3" w:rsidRPr="00070BE3" w:rsidRDefault="00224F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49162</w:t>
            </w:r>
          </w:p>
        </w:tc>
      </w:tr>
    </w:tbl>
    <w:p w14:paraId="4D3ADD25" w14:textId="77777777" w:rsidR="00732E55" w:rsidRDefault="00070BE3" w:rsidP="00070BE3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070BE3">
        <w:rPr>
          <w:rFonts w:ascii="Times New Roman" w:hAnsi="Times New Roman" w:cs="Times New Roman"/>
          <w:sz w:val="40"/>
          <w:szCs w:val="40"/>
          <w:u w:val="single"/>
        </w:rPr>
        <w:t>Narrative</w:t>
      </w:r>
    </w:p>
    <w:p w14:paraId="6642AE94" w14:textId="1CB02EBE" w:rsidR="00070BE3" w:rsidRDefault="00684F19" w:rsidP="00070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Alerted by Snort</w:t>
      </w:r>
      <w:r w:rsidR="00146E64">
        <w:rPr>
          <w:rFonts w:ascii="Times New Roman" w:hAnsi="Times New Roman" w:cs="Times New Roman"/>
          <w:sz w:val="24"/>
          <w:szCs w:val="24"/>
        </w:rPr>
        <w:t xml:space="preserve"> &amp; Suricata</w:t>
      </w:r>
    </w:p>
    <w:p w14:paraId="27305150" w14:textId="0295A58C" w:rsidR="00684F19" w:rsidRDefault="00684F19" w:rsidP="00684F1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ET</w:t>
      </w:r>
      <w:r w:rsidR="00F43FA0">
        <w:rPr>
          <w:rFonts w:ascii="Times New Roman" w:hAnsi="Times New Roman" w:cs="Times New Roman"/>
          <w:sz w:val="24"/>
          <w:szCs w:val="24"/>
        </w:rPr>
        <w:t xml:space="preserve"> POLICY Binary Download Smaller than 1 MB Likely Hostile</w:t>
      </w:r>
    </w:p>
    <w:p w14:paraId="03AC32F9" w14:textId="3840361C" w:rsidR="00684F19" w:rsidRDefault="00684F19" w:rsidP="00684F1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ET </w:t>
      </w:r>
      <w:r w:rsidR="00F43FA0">
        <w:rPr>
          <w:rFonts w:ascii="Times New Roman" w:hAnsi="Times New Roman" w:cs="Times New Roman"/>
          <w:sz w:val="24"/>
          <w:szCs w:val="24"/>
        </w:rPr>
        <w:t>POLICY PE EXE of DLL Windows file download HTTP</w:t>
      </w:r>
    </w:p>
    <w:p w14:paraId="002C23D2" w14:textId="0936C713" w:rsidR="00684F19" w:rsidRPr="00070BE3" w:rsidRDefault="00F43FA0" w:rsidP="00684F1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MALWARE_OTHER HTTP POST request to a RAR file [**]</w:t>
      </w:r>
    </w:p>
    <w:p w14:paraId="3866ECF5" w14:textId="433171A1" w:rsidR="0021672F" w:rsidRDefault="00F43FA0" w:rsidP="00070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21672F">
        <w:rPr>
          <w:rFonts w:ascii="Times New Roman" w:hAnsi="Times New Roman" w:cs="Times New Roman"/>
          <w:sz w:val="24"/>
          <w:szCs w:val="24"/>
        </w:rPr>
        <w:t>ocat</w:t>
      </w:r>
      <w:r w:rsidR="002123C0">
        <w:rPr>
          <w:rFonts w:ascii="Times New Roman" w:hAnsi="Times New Roman" w:cs="Times New Roman"/>
          <w:sz w:val="24"/>
          <w:szCs w:val="24"/>
        </w:rPr>
        <w:t>ed source/ des</w:t>
      </w:r>
      <w:r w:rsidR="00684F19">
        <w:rPr>
          <w:rFonts w:ascii="Times New Roman" w:hAnsi="Times New Roman" w:cs="Times New Roman"/>
          <w:sz w:val="24"/>
          <w:szCs w:val="24"/>
        </w:rPr>
        <w:t>tination</w:t>
      </w:r>
      <w:r w:rsidR="00212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3C0">
        <w:rPr>
          <w:rFonts w:ascii="Times New Roman" w:hAnsi="Times New Roman" w:cs="Times New Roman"/>
          <w:sz w:val="24"/>
          <w:szCs w:val="24"/>
        </w:rPr>
        <w:t>ip</w:t>
      </w:r>
      <w:proofErr w:type="spellEnd"/>
    </w:p>
    <w:p w14:paraId="5F9D3949" w14:textId="41721EDA" w:rsidR="00684F19" w:rsidRDefault="00684F19" w:rsidP="00684F1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F43FA0">
        <w:rPr>
          <w:rFonts w:ascii="Times New Roman" w:hAnsi="Times New Roman" w:cs="Times New Roman"/>
          <w:sz w:val="24"/>
          <w:szCs w:val="24"/>
        </w:rPr>
        <w:t>149.122.122:80</w:t>
      </w:r>
    </w:p>
    <w:p w14:paraId="2DAB9C48" w14:textId="5E6F731E" w:rsidR="00070BE3" w:rsidRPr="00684F19" w:rsidRDefault="00F43FA0" w:rsidP="00684F1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279AF2" wp14:editId="6E41BC78">
                <wp:simplePos x="0" y="0"/>
                <wp:positionH relativeFrom="margin">
                  <wp:posOffset>3438751</wp:posOffset>
                </wp:positionH>
                <wp:positionV relativeFrom="paragraph">
                  <wp:posOffset>435908</wp:posOffset>
                </wp:positionV>
                <wp:extent cx="2171158" cy="73672"/>
                <wp:effectExtent l="0" t="0" r="19685" b="2159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158" cy="7367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2E95C0" id="Rectangle 17" o:spid="_x0000_s1026" style="position:absolute;margin-left:270.75pt;margin-top:34.3pt;width:170.95pt;height:5.8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" filled="f" strokecolor="red">
                <w10:wrap anchorx="margin"/>
              </v:rect>
            </w:pict>
          </mc:Fallback>
        </mc:AlternateContent>
      </w:r>
      <w:r w:rsidR="00146E64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5CF959" wp14:editId="264AE1B1">
                <wp:simplePos x="0" y="0"/>
                <wp:positionH relativeFrom="margin">
                  <wp:posOffset>3429824</wp:posOffset>
                </wp:positionH>
                <wp:positionV relativeFrom="paragraph">
                  <wp:posOffset>1386196</wp:posOffset>
                </wp:positionV>
                <wp:extent cx="2006479" cy="73672"/>
                <wp:effectExtent l="0" t="0" r="13335" b="2159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479" cy="7367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FC9296" id="Rectangle 19" o:spid="_x0000_s1026" style="position:absolute;margin-left:270.05pt;margin-top:109.15pt;width:158pt;height:5.8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" filled="f" strokecolor="red">
                <w10:wrap anchorx="margin"/>
              </v:rect>
            </w:pict>
          </mc:Fallback>
        </mc:AlternateContent>
      </w:r>
      <w:r w:rsidR="00146E64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A6C2509" wp14:editId="09477602">
                <wp:simplePos x="0" y="0"/>
                <wp:positionH relativeFrom="margin">
                  <wp:posOffset>3433746</wp:posOffset>
                </wp:positionH>
                <wp:positionV relativeFrom="paragraph">
                  <wp:posOffset>874768</wp:posOffset>
                </wp:positionV>
                <wp:extent cx="2756201" cy="78005"/>
                <wp:effectExtent l="0" t="0" r="25400" b="1778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6201" cy="780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786C8" id="Rectangle 18" o:spid="_x0000_s1026" style="position:absolute;margin-left:270.35pt;margin-top:68.9pt;width:217pt;height:6.1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" filled="f" strokecolor="red">
                <w10:wrap anchorx="margin"/>
              </v:rect>
            </w:pict>
          </mc:Fallback>
        </mc:AlternateContent>
      </w:r>
      <w:r w:rsidR="00146E6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66C874" wp14:editId="63F5F11F">
                <wp:simplePos x="0" y="0"/>
                <wp:positionH relativeFrom="margin">
                  <wp:align>left</wp:align>
                </wp:positionH>
                <wp:positionV relativeFrom="paragraph">
                  <wp:posOffset>3125349</wp:posOffset>
                </wp:positionV>
                <wp:extent cx="2140823" cy="69339"/>
                <wp:effectExtent l="0" t="0" r="12065" b="2603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0823" cy="6933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F15A9C" id="Rectangle 10" o:spid="_x0000_s1026" style="position:absolute;margin-left:0;margin-top:246.1pt;width:168.55pt;height:5.4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" filled="f" strokecolor="red">
                <w10:wrap anchorx="margin"/>
              </v:rect>
            </w:pict>
          </mc:Fallback>
        </mc:AlternateContent>
      </w:r>
      <w:r w:rsidR="00146E6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9F18D4" wp14:editId="33CCF1C7">
                <wp:simplePos x="0" y="0"/>
                <wp:positionH relativeFrom="margin">
                  <wp:align>left</wp:align>
                </wp:positionH>
                <wp:positionV relativeFrom="paragraph">
                  <wp:posOffset>2293611</wp:posOffset>
                </wp:positionV>
                <wp:extent cx="1144083" cy="56338"/>
                <wp:effectExtent l="0" t="0" r="18415" b="2032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083" cy="5633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C6601B" id="Rectangle 11" o:spid="_x0000_s1026" style="position:absolute;margin-left:0;margin-top:180.6pt;width:90.1pt;height:4.45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" filled="f" strokecolor="red">
                <w10:wrap anchorx="margin"/>
              </v:rect>
            </w:pict>
          </mc:Fallback>
        </mc:AlternateContent>
      </w:r>
      <w:r w:rsidR="00146E6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93EDAD" wp14:editId="4F165FD7">
                <wp:simplePos x="0" y="0"/>
                <wp:positionH relativeFrom="margin">
                  <wp:align>left</wp:align>
                </wp:positionH>
                <wp:positionV relativeFrom="paragraph">
                  <wp:posOffset>1649498</wp:posOffset>
                </wp:positionV>
                <wp:extent cx="1018407" cy="69338"/>
                <wp:effectExtent l="0" t="0" r="10795" b="2603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407" cy="6933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E4D03" id="Rectangle 8" o:spid="_x0000_s1026" style="position:absolute;margin-left:0;margin-top:129.9pt;width:80.2pt;height:5.4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" filled="f" strokecolor="red">
                <w10:wrap anchorx="margin"/>
              </v:rect>
            </w:pict>
          </mc:Fallback>
        </mc:AlternateContent>
      </w:r>
      <w:r w:rsidR="00146E6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108EE5" wp14:editId="7A2ED779">
                <wp:simplePos x="0" y="0"/>
                <wp:positionH relativeFrom="margin">
                  <wp:align>left</wp:align>
                </wp:positionH>
                <wp:positionV relativeFrom="paragraph">
                  <wp:posOffset>1071125</wp:posOffset>
                </wp:positionV>
                <wp:extent cx="1629452" cy="60671"/>
                <wp:effectExtent l="0" t="0" r="27940" b="158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9452" cy="6067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371402" id="Rectangle 9" o:spid="_x0000_s1026" style="position:absolute;margin-left:0;margin-top:84.35pt;width:128.3pt;height:4.8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" filled="f" strokecolor="red">
                <w10:wrap anchorx="margin"/>
              </v:rect>
            </w:pict>
          </mc:Fallback>
        </mc:AlternateContent>
      </w:r>
      <w:r w:rsidR="00146E6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4E6B9D" wp14:editId="68A603EA">
                <wp:simplePos x="0" y="0"/>
                <wp:positionH relativeFrom="margin">
                  <wp:align>left</wp:align>
                </wp:positionH>
                <wp:positionV relativeFrom="paragraph">
                  <wp:posOffset>551918</wp:posOffset>
                </wp:positionV>
                <wp:extent cx="1885137" cy="65005"/>
                <wp:effectExtent l="0" t="0" r="20320" b="114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137" cy="650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BE008" id="Rectangle 1" o:spid="_x0000_s1026" style="position:absolute;margin-left:0;margin-top:43.45pt;width:148.45pt;height:5.1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" filled="f" strokecolor="red">
                <w10:wrap anchorx="margin"/>
              </v:rect>
            </w:pict>
          </mc:Fallback>
        </mc:AlternateContent>
      </w:r>
      <w:r w:rsidR="00146E6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0D76A50" wp14:editId="06A3E281">
            <wp:simplePos x="0" y="0"/>
            <wp:positionH relativeFrom="margin">
              <wp:align>left</wp:align>
            </wp:positionH>
            <wp:positionV relativeFrom="paragraph">
              <wp:posOffset>178435</wp:posOffset>
            </wp:positionV>
            <wp:extent cx="6858000" cy="3557270"/>
            <wp:effectExtent l="0" t="0" r="0" b="5080"/>
            <wp:wrapThrough wrapText="bothSides">
              <wp:wrapPolygon edited="0">
                <wp:start x="0" y="0"/>
                <wp:lineTo x="0" y="21515"/>
                <wp:lineTo x="21540" y="21515"/>
                <wp:lineTo x="2154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lert1_sno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84F19">
        <w:rPr>
          <w:rFonts w:ascii="Times New Roman" w:hAnsi="Times New Roman" w:cs="Times New Roman"/>
          <w:sz w:val="24"/>
          <w:szCs w:val="24"/>
        </w:rPr>
        <w:t>dst</w:t>
      </w:r>
      <w:proofErr w:type="spellEnd"/>
      <w:r w:rsidR="00684F1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684F19">
        <w:rPr>
          <w:rFonts w:ascii="Times New Roman" w:hAnsi="Times New Roman" w:cs="Times New Roman"/>
          <w:sz w:val="24"/>
          <w:szCs w:val="24"/>
        </w:rPr>
        <w:t>prt</w:t>
      </w:r>
      <w:proofErr w:type="spellEnd"/>
      <w:r w:rsidR="00684F19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10.8.1.10:49162</w:t>
      </w:r>
    </w:p>
    <w:p w14:paraId="2B974C2D" w14:textId="03552626" w:rsidR="0021672F" w:rsidRPr="0021672F" w:rsidRDefault="0021672F" w:rsidP="0021672F">
      <w:pPr>
        <w:rPr>
          <w:rFonts w:ascii="Times New Roman" w:hAnsi="Times New Roman" w:cs="Times New Roman"/>
          <w:sz w:val="24"/>
          <w:szCs w:val="24"/>
        </w:rPr>
      </w:pPr>
    </w:p>
    <w:p w14:paraId="665221E7" w14:textId="77777777" w:rsidR="00070BE3" w:rsidRDefault="0021672F" w:rsidP="00070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identified hostname</w:t>
      </w:r>
      <w:r w:rsidR="00684F1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C40F27">
        <w:rPr>
          <w:rFonts w:ascii="Times New Roman" w:hAnsi="Times New Roman" w:cs="Times New Roman"/>
          <w:sz w:val="24"/>
          <w:szCs w:val="24"/>
        </w:rPr>
        <w:t>MACA</w:t>
      </w:r>
      <w:r w:rsidR="00684F19">
        <w:rPr>
          <w:rFonts w:ascii="Times New Roman" w:hAnsi="Times New Roman" w:cs="Times New Roman"/>
          <w:sz w:val="24"/>
          <w:szCs w:val="24"/>
        </w:rPr>
        <w:t>ddress</w:t>
      </w:r>
      <w:proofErr w:type="spellEnd"/>
      <w:r w:rsidR="00684F19">
        <w:rPr>
          <w:rFonts w:ascii="Times New Roman" w:hAnsi="Times New Roman" w:cs="Times New Roman"/>
          <w:sz w:val="24"/>
          <w:szCs w:val="24"/>
        </w:rPr>
        <w:t xml:space="preserve"> of infected computer</w:t>
      </w:r>
    </w:p>
    <w:p w14:paraId="77EB86A9" w14:textId="2602037C" w:rsidR="00684F19" w:rsidRDefault="00684F19" w:rsidP="00684F1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MAC:</w:t>
      </w:r>
      <w:r w:rsidR="00C40F27">
        <w:rPr>
          <w:rFonts w:ascii="Times New Roman" w:hAnsi="Times New Roman" w:cs="Times New Roman"/>
          <w:sz w:val="24"/>
          <w:szCs w:val="24"/>
        </w:rPr>
        <w:t xml:space="preserve"> </w:t>
      </w:r>
      <w:r w:rsidR="00F43FA0">
        <w:rPr>
          <w:rFonts w:ascii="Times New Roman" w:hAnsi="Times New Roman" w:cs="Times New Roman"/>
          <w:sz w:val="24"/>
          <w:szCs w:val="24"/>
        </w:rPr>
        <w:t>f</w:t>
      </w:r>
      <w:proofErr w:type="gramStart"/>
      <w:r w:rsidR="00F43FA0">
        <w:rPr>
          <w:rFonts w:ascii="Times New Roman" w:hAnsi="Times New Roman" w:cs="Times New Roman"/>
          <w:sz w:val="24"/>
          <w:szCs w:val="24"/>
        </w:rPr>
        <w:t>4:b</w:t>
      </w:r>
      <w:proofErr w:type="gramEnd"/>
      <w:r w:rsidR="00F43FA0">
        <w:rPr>
          <w:rFonts w:ascii="Times New Roman" w:hAnsi="Times New Roman" w:cs="Times New Roman"/>
          <w:sz w:val="24"/>
          <w:szCs w:val="24"/>
        </w:rPr>
        <w:t>5:20:68:b1:93</w:t>
      </w:r>
    </w:p>
    <w:p w14:paraId="219A093E" w14:textId="7360ACD9" w:rsidR="00B64744" w:rsidRDefault="00B64744" w:rsidP="00B6474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Host name</w:t>
      </w:r>
      <w:r w:rsidR="00C40F2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3FA0">
        <w:rPr>
          <w:rFonts w:ascii="Times New Roman" w:hAnsi="Times New Roman" w:cs="Times New Roman"/>
          <w:sz w:val="24"/>
          <w:szCs w:val="24"/>
        </w:rPr>
        <w:t>Petrov2018-PC</w:t>
      </w:r>
    </w:p>
    <w:p w14:paraId="2D614F24" w14:textId="6A8A1588" w:rsidR="0021672F" w:rsidRPr="0021672F" w:rsidRDefault="00707241" w:rsidP="002167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6E2449" wp14:editId="2780FCAB">
                <wp:simplePos x="0" y="0"/>
                <wp:positionH relativeFrom="margin">
                  <wp:posOffset>3659767</wp:posOffset>
                </wp:positionH>
                <wp:positionV relativeFrom="paragraph">
                  <wp:posOffset>1501158</wp:posOffset>
                </wp:positionV>
                <wp:extent cx="797292" cy="60671"/>
                <wp:effectExtent l="0" t="0" r="22225" b="158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292" cy="6067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59F3C5" id="Rectangle 12" o:spid="_x0000_s1026" style="position:absolute;margin-left:288.15pt;margin-top:118.2pt;width:62.8pt;height:4.8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" filled="f" strokecolor="red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9D7F778" wp14:editId="64FF5F23">
            <wp:simplePos x="0" y="0"/>
            <wp:positionH relativeFrom="margin">
              <wp:align>left</wp:align>
            </wp:positionH>
            <wp:positionV relativeFrom="paragraph">
              <wp:posOffset>623</wp:posOffset>
            </wp:positionV>
            <wp:extent cx="6858000" cy="3557270"/>
            <wp:effectExtent l="0" t="0" r="0" b="5080"/>
            <wp:wrapThrough wrapText="bothSides">
              <wp:wrapPolygon edited="0">
                <wp:start x="0" y="0"/>
                <wp:lineTo x="0" y="21515"/>
                <wp:lineTo x="21540" y="21515"/>
                <wp:lineTo x="2154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ert1_hos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25D3BA" w14:textId="2C77281C" w:rsidR="0021672F" w:rsidRDefault="00707241" w:rsidP="00070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682031" wp14:editId="78B89219">
                <wp:simplePos x="0" y="0"/>
                <wp:positionH relativeFrom="margin">
                  <wp:posOffset>140844</wp:posOffset>
                </wp:positionH>
                <wp:positionV relativeFrom="paragraph">
                  <wp:posOffset>902082</wp:posOffset>
                </wp:positionV>
                <wp:extent cx="1447438" cy="65005"/>
                <wp:effectExtent l="0" t="0" r="19685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438" cy="650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55046B" id="Rectangle 13" o:spid="_x0000_s1026" style="position:absolute;margin-left:11.1pt;margin-top:71.05pt;width:113.95pt;height:5.1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" filled="f" strokecolor="red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1B87991" wp14:editId="23FB7DD8">
            <wp:simplePos x="0" y="0"/>
            <wp:positionH relativeFrom="margin">
              <wp:align>right</wp:align>
            </wp:positionH>
            <wp:positionV relativeFrom="paragraph">
              <wp:posOffset>296545</wp:posOffset>
            </wp:positionV>
            <wp:extent cx="6858000" cy="3557270"/>
            <wp:effectExtent l="0" t="0" r="0" b="5080"/>
            <wp:wrapThrough wrapText="bothSides">
              <wp:wrapPolygon edited="0">
                <wp:start x="0" y="0"/>
                <wp:lineTo x="0" y="21515"/>
                <wp:lineTo x="21540" y="21515"/>
                <wp:lineTo x="21540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lert1_tim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4744">
        <w:rPr>
          <w:rFonts w:ascii="Times New Roman" w:hAnsi="Times New Roman" w:cs="Times New Roman"/>
          <w:sz w:val="24"/>
          <w:szCs w:val="24"/>
        </w:rPr>
        <w:t>Identified the time that the attack took place</w:t>
      </w:r>
    </w:p>
    <w:p w14:paraId="0B382A2A" w14:textId="77777777" w:rsidR="0021672F" w:rsidRPr="0021672F" w:rsidRDefault="0021672F" w:rsidP="0021672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4B64B74" w14:textId="1A52F4FF" w:rsidR="00B64744" w:rsidRPr="00B64744" w:rsidRDefault="00B64744" w:rsidP="00B647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Followed the TCP and found</w:t>
      </w:r>
      <w:r w:rsidR="00F43FA0">
        <w:rPr>
          <w:rFonts w:ascii="Times New Roman" w:hAnsi="Times New Roman" w:cs="Times New Roman"/>
          <w:sz w:val="24"/>
          <w:szCs w:val="24"/>
        </w:rPr>
        <w:t xml:space="preserve"> 1.zip and 1.rar</w:t>
      </w:r>
      <w:r>
        <w:rPr>
          <w:rFonts w:ascii="Times New Roman" w:hAnsi="Times New Roman" w:cs="Times New Roman"/>
          <w:sz w:val="24"/>
          <w:szCs w:val="24"/>
        </w:rPr>
        <w:t xml:space="preserve"> was downloaded</w:t>
      </w:r>
    </w:p>
    <w:p w14:paraId="60794B79" w14:textId="5A513542" w:rsidR="0021672F" w:rsidRPr="0021672F" w:rsidRDefault="0021672F" w:rsidP="002167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5152DA" w14:textId="787502C9" w:rsidR="0021672F" w:rsidRDefault="00707241" w:rsidP="0021672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8C9362A" wp14:editId="519AB5EE">
                <wp:simplePos x="0" y="0"/>
                <wp:positionH relativeFrom="margin">
                  <wp:posOffset>1163585</wp:posOffset>
                </wp:positionH>
                <wp:positionV relativeFrom="paragraph">
                  <wp:posOffset>1475156</wp:posOffset>
                </wp:positionV>
                <wp:extent cx="4264311" cy="134343"/>
                <wp:effectExtent l="0" t="0" r="22225" b="1841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4311" cy="13434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166DB6" id="Rectangle 14" o:spid="_x0000_s1026" style="position:absolute;margin-left:91.6pt;margin-top:116.15pt;width:335.75pt;height:10.6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" filled="f" strokecolor="red">
                <w10:wrap anchorx="margin"/>
              </v:rect>
            </w:pict>
          </mc:Fallback>
        </mc:AlternateContent>
      </w:r>
      <w:r w:rsidR="0021672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2B60647" wp14:editId="42992BF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58000" cy="3557270"/>
            <wp:effectExtent l="0" t="0" r="0" b="5080"/>
            <wp:wrapThrough wrapText="bothSides">
              <wp:wrapPolygon edited="0">
                <wp:start x="0" y="0"/>
                <wp:lineTo x="0" y="21515"/>
                <wp:lineTo x="21540" y="21515"/>
                <wp:lineTo x="2154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ert1_tc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E42C44" w14:textId="1E57395C" w:rsidR="0021672F" w:rsidRDefault="00146E64" w:rsidP="00B647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C8A33D" wp14:editId="316C7F97">
                <wp:simplePos x="0" y="0"/>
                <wp:positionH relativeFrom="margin">
                  <wp:posOffset>71505</wp:posOffset>
                </wp:positionH>
                <wp:positionV relativeFrom="paragraph">
                  <wp:posOffset>1861745</wp:posOffset>
                </wp:positionV>
                <wp:extent cx="1551447" cy="211990"/>
                <wp:effectExtent l="0" t="0" r="10795" b="1714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447" cy="21199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D75DA" id="Rectangle 15" o:spid="_x0000_s1026" style="position:absolute;margin-left:5.65pt;margin-top:146.6pt;width:122.15pt;height:16.7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" filled="f" strokecolor="red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492413A" wp14:editId="51BC5D74">
            <wp:simplePos x="0" y="0"/>
            <wp:positionH relativeFrom="margin">
              <wp:align>right</wp:align>
            </wp:positionH>
            <wp:positionV relativeFrom="paragraph">
              <wp:posOffset>201295</wp:posOffset>
            </wp:positionV>
            <wp:extent cx="6858000" cy="3557270"/>
            <wp:effectExtent l="0" t="0" r="0" b="5080"/>
            <wp:wrapThrough wrapText="bothSides">
              <wp:wrapPolygon edited="0">
                <wp:start x="0" y="0"/>
                <wp:lineTo x="0" y="21515"/>
                <wp:lineTo x="21540" y="21515"/>
                <wp:lineTo x="2154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ert1_has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4744">
        <w:rPr>
          <w:rFonts w:ascii="Times New Roman" w:hAnsi="Times New Roman" w:cs="Times New Roman"/>
          <w:noProof/>
          <w:sz w:val="24"/>
          <w:szCs w:val="24"/>
        </w:rPr>
        <w:t xml:space="preserve">Exported HTTP Objects and Hashed </w:t>
      </w:r>
    </w:p>
    <w:p w14:paraId="168319F4" w14:textId="7B8D8E8F" w:rsidR="00B64744" w:rsidRDefault="00B64744" w:rsidP="00B6474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Md5sum hash: </w:t>
      </w:r>
    </w:p>
    <w:p w14:paraId="00A2FF6F" w14:textId="7B6EDFF8" w:rsidR="00F43FA0" w:rsidRDefault="00F43FA0" w:rsidP="00F43FA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4b813941b01d778ce27c2a0f565c2 1.rar</w:t>
      </w:r>
    </w:p>
    <w:p w14:paraId="67933A42" w14:textId="28A3243F" w:rsidR="00F43FA0" w:rsidRPr="00B64744" w:rsidRDefault="0051613E" w:rsidP="00F43FA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b3022d6e52378fe96ce7d21355c91361 1.zip</w:t>
      </w:r>
    </w:p>
    <w:p w14:paraId="3E8752AC" w14:textId="41EAB5FA" w:rsidR="0021672F" w:rsidRDefault="00B64744" w:rsidP="002167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Uploaded the Hash to virus total and found </w:t>
      </w:r>
      <w:r w:rsidR="0051613E">
        <w:rPr>
          <w:rFonts w:ascii="Times New Roman" w:hAnsi="Times New Roman" w:cs="Times New Roman"/>
          <w:sz w:val="24"/>
          <w:szCs w:val="24"/>
        </w:rPr>
        <w:t>a combination of 30</w:t>
      </w:r>
      <w:r>
        <w:rPr>
          <w:rFonts w:ascii="Times New Roman" w:hAnsi="Times New Roman" w:cs="Times New Roman"/>
          <w:sz w:val="24"/>
          <w:szCs w:val="24"/>
        </w:rPr>
        <w:t xml:space="preserve"> engines detected the file</w:t>
      </w:r>
    </w:p>
    <w:p w14:paraId="687B70B1" w14:textId="6C6F18AE" w:rsidR="0021672F" w:rsidRPr="0021672F" w:rsidRDefault="0059106B" w:rsidP="0021672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12C86A" wp14:editId="7A6AB7B0">
                <wp:simplePos x="0" y="0"/>
                <wp:positionH relativeFrom="margin">
                  <wp:posOffset>248924</wp:posOffset>
                </wp:positionH>
                <wp:positionV relativeFrom="paragraph">
                  <wp:posOffset>4157429</wp:posOffset>
                </wp:positionV>
                <wp:extent cx="1815799" cy="65005"/>
                <wp:effectExtent l="0" t="0" r="13335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5799" cy="650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0E89F" id="Rectangle 21" o:spid="_x0000_s1026" style="position:absolute;margin-left:19.6pt;margin-top:327.35pt;width:143pt;height:5.1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" filled="f" strokecolor="red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81C7B9C" wp14:editId="6C60E179">
                <wp:simplePos x="0" y="0"/>
                <wp:positionH relativeFrom="margin">
                  <wp:posOffset>262185</wp:posOffset>
                </wp:positionH>
                <wp:positionV relativeFrom="paragraph">
                  <wp:posOffset>539088</wp:posOffset>
                </wp:positionV>
                <wp:extent cx="1815799" cy="65005"/>
                <wp:effectExtent l="0" t="0" r="13335" b="114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5799" cy="650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3A15F" id="Rectangle 16" o:spid="_x0000_s1026" style="position:absolute;margin-left:20.65pt;margin-top:42.45pt;width:143pt;height:5.1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" filled="f" strokecolor="red">
                <w10:wrap anchorx="margin"/>
              </v:rect>
            </w:pict>
          </mc:Fallback>
        </mc:AlternateContent>
      </w:r>
      <w:bookmarkStart w:id="0" w:name="_GoBack"/>
      <w:r w:rsidR="0051613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0594F734" wp14:editId="5F37972C">
            <wp:simplePos x="0" y="0"/>
            <wp:positionH relativeFrom="margin">
              <wp:align>right</wp:align>
            </wp:positionH>
            <wp:positionV relativeFrom="paragraph">
              <wp:posOffset>3641626</wp:posOffset>
            </wp:positionV>
            <wp:extent cx="6858000" cy="3557905"/>
            <wp:effectExtent l="0" t="0" r="0" b="444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lert2_virustotal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146E6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A79EFAF" wp14:editId="76176036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6858000" cy="3557270"/>
            <wp:effectExtent l="0" t="0" r="0" b="5080"/>
            <wp:wrapThrough wrapText="bothSides">
              <wp:wrapPolygon edited="0">
                <wp:start x="0" y="0"/>
                <wp:lineTo x="0" y="21515"/>
                <wp:lineTo x="21540" y="21515"/>
                <wp:lineTo x="2154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ert1_virus_tota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1672F" w:rsidRPr="0021672F" w:rsidSect="0021672F">
      <w:head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35617E" w14:textId="77777777" w:rsidR="00236635" w:rsidRDefault="00236635" w:rsidP="00070BE3">
      <w:pPr>
        <w:spacing w:after="0" w:line="240" w:lineRule="auto"/>
      </w:pPr>
      <w:r>
        <w:separator/>
      </w:r>
    </w:p>
  </w:endnote>
  <w:endnote w:type="continuationSeparator" w:id="0">
    <w:p w14:paraId="5DD3FDA3" w14:textId="77777777" w:rsidR="00236635" w:rsidRDefault="00236635" w:rsidP="00070B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11DD84" w14:textId="77777777" w:rsidR="00236635" w:rsidRDefault="00236635" w:rsidP="00070BE3">
      <w:pPr>
        <w:spacing w:after="0" w:line="240" w:lineRule="auto"/>
      </w:pPr>
      <w:r>
        <w:separator/>
      </w:r>
    </w:p>
  </w:footnote>
  <w:footnote w:type="continuationSeparator" w:id="0">
    <w:p w14:paraId="646E7028" w14:textId="77777777" w:rsidR="00236635" w:rsidRDefault="00236635" w:rsidP="00070B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66C5D4" w14:textId="77777777" w:rsidR="00070BE3" w:rsidRPr="00070BE3" w:rsidRDefault="00070BE3" w:rsidP="00070BE3">
    <w:pPr>
      <w:pStyle w:val="Header"/>
      <w:jc w:val="center"/>
      <w:rPr>
        <w:rFonts w:ascii="Times New Roman" w:hAnsi="Times New Roman" w:cs="Times New Roman"/>
        <w:sz w:val="60"/>
        <w:szCs w:val="60"/>
        <w:u w:val="single"/>
      </w:rPr>
    </w:pPr>
    <w:r w:rsidRPr="00070BE3">
      <w:rPr>
        <w:rFonts w:ascii="Times New Roman" w:hAnsi="Times New Roman" w:cs="Times New Roman"/>
        <w:sz w:val="60"/>
        <w:szCs w:val="60"/>
        <w:u w:val="single"/>
      </w:rPr>
      <w:t>Post Incident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D505A9"/>
    <w:multiLevelType w:val="hybridMultilevel"/>
    <w:tmpl w:val="441410C0"/>
    <w:lvl w:ilvl="0" w:tplc="CE6E0F4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241"/>
    <w:rsid w:val="00017196"/>
    <w:rsid w:val="00070BE3"/>
    <w:rsid w:val="00146E64"/>
    <w:rsid w:val="002123C0"/>
    <w:rsid w:val="0021672F"/>
    <w:rsid w:val="00224F77"/>
    <w:rsid w:val="00236635"/>
    <w:rsid w:val="00330353"/>
    <w:rsid w:val="004B0F6A"/>
    <w:rsid w:val="0051613E"/>
    <w:rsid w:val="0059106B"/>
    <w:rsid w:val="00613FAA"/>
    <w:rsid w:val="00684F19"/>
    <w:rsid w:val="00707241"/>
    <w:rsid w:val="00732E55"/>
    <w:rsid w:val="008A1271"/>
    <w:rsid w:val="00B303EE"/>
    <w:rsid w:val="00B64744"/>
    <w:rsid w:val="00C04423"/>
    <w:rsid w:val="00C40F27"/>
    <w:rsid w:val="00C9337D"/>
    <w:rsid w:val="00E97B00"/>
    <w:rsid w:val="00EF76C6"/>
    <w:rsid w:val="00F43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B646B"/>
  <w15:chartTrackingRefBased/>
  <w15:docId w15:val="{5124AB67-0D85-40A4-A7AE-A80BC65B2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0B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0BE3"/>
  </w:style>
  <w:style w:type="paragraph" w:styleId="Footer">
    <w:name w:val="footer"/>
    <w:basedOn w:val="Normal"/>
    <w:link w:val="FooterChar"/>
    <w:uiPriority w:val="99"/>
    <w:unhideWhenUsed/>
    <w:rsid w:val="00070B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0BE3"/>
  </w:style>
  <w:style w:type="table" w:styleId="TableGrid">
    <w:name w:val="Table Grid"/>
    <w:basedOn w:val="TableNormal"/>
    <w:uiPriority w:val="39"/>
    <w:rsid w:val="00070B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70B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urni\Desktop\BootCamp\Homework\Febuary%2029\Post%20investigation%20repor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Post investigation report.dotx</Template>
  <TotalTime>620</TotalTime>
  <Pages>4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Prosser</dc:creator>
  <cp:keywords/>
  <dc:description/>
  <cp:lastModifiedBy>Justin Prosser</cp:lastModifiedBy>
  <cp:revision>3</cp:revision>
  <dcterms:created xsi:type="dcterms:W3CDTF">2020-03-01T03:27:00Z</dcterms:created>
  <dcterms:modified xsi:type="dcterms:W3CDTF">2020-03-01T13:47:00Z</dcterms:modified>
</cp:coreProperties>
</file>