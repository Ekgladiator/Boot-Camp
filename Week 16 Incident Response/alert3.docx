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5395"/>
        <w:gridCol w:w="5400"/>
      </w:tblGrid>
      <w:tr w:rsidR="00070BE3" w:rsidRPr="00070BE3" w14:paraId="183F15F2" w14:textId="77777777" w:rsidTr="0021672F">
        <w:tc>
          <w:tcPr>
            <w:tcW w:w="5395" w:type="dxa"/>
          </w:tcPr>
          <w:p w14:paraId="7E550AC0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Date of investigation</w:t>
            </w:r>
          </w:p>
        </w:tc>
        <w:tc>
          <w:tcPr>
            <w:tcW w:w="5400" w:type="dxa"/>
          </w:tcPr>
          <w:p w14:paraId="1F8A5081" w14:textId="0E1A87B1" w:rsidR="00070BE3" w:rsidRPr="00070BE3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3-1-20</w:t>
            </w:r>
          </w:p>
        </w:tc>
      </w:tr>
      <w:tr w:rsidR="00070BE3" w:rsidRPr="00070BE3" w14:paraId="5497A6CF" w14:textId="77777777" w:rsidTr="0021672F">
        <w:tc>
          <w:tcPr>
            <w:tcW w:w="5395" w:type="dxa"/>
          </w:tcPr>
          <w:p w14:paraId="4739976A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Date of incident</w:t>
            </w:r>
          </w:p>
        </w:tc>
        <w:tc>
          <w:tcPr>
            <w:tcW w:w="5400" w:type="dxa"/>
          </w:tcPr>
          <w:p w14:paraId="0772A7AF" w14:textId="003ED8C4" w:rsidR="00070BE3" w:rsidRPr="00070BE3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11-7-2018 @ 20:47 UTC</w:t>
            </w:r>
          </w:p>
        </w:tc>
      </w:tr>
      <w:tr w:rsidR="00070BE3" w:rsidRPr="00070BE3" w14:paraId="645E13CC" w14:textId="77777777" w:rsidTr="0021672F">
        <w:tc>
          <w:tcPr>
            <w:tcW w:w="5395" w:type="dxa"/>
          </w:tcPr>
          <w:p w14:paraId="58E742EB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Outcome</w:t>
            </w:r>
          </w:p>
        </w:tc>
        <w:tc>
          <w:tcPr>
            <w:tcW w:w="5400" w:type="dxa"/>
          </w:tcPr>
          <w:p w14:paraId="3AFF048B" w14:textId="4DFD547D" w:rsidR="00070BE3" w:rsidRPr="00070BE3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True Positive Malware was downloaded onto the PC</w:t>
            </w:r>
          </w:p>
        </w:tc>
      </w:tr>
      <w:tr w:rsidR="00070BE3" w:rsidRPr="00070BE3" w14:paraId="2BE44FF2" w14:textId="77777777" w:rsidTr="0021672F">
        <w:tc>
          <w:tcPr>
            <w:tcW w:w="5395" w:type="dxa"/>
          </w:tcPr>
          <w:p w14:paraId="082A6802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Action Taken</w:t>
            </w:r>
          </w:p>
        </w:tc>
        <w:tc>
          <w:tcPr>
            <w:tcW w:w="5400" w:type="dxa"/>
          </w:tcPr>
          <w:p w14:paraId="3D041107" w14:textId="77777777" w:rsidR="00E97B00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Identified Malware and infected host</w:t>
            </w:r>
          </w:p>
          <w:p w14:paraId="38040C0B" w14:textId="77777777" w:rsidR="00E32C8E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Advised on firewall rules</w:t>
            </w:r>
          </w:p>
          <w:p w14:paraId="5DE4C19B" w14:textId="5E34C8A0" w:rsidR="00E32C8E" w:rsidRPr="00070BE3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Advised on restoring backups</w:t>
            </w:r>
          </w:p>
        </w:tc>
      </w:tr>
      <w:tr w:rsidR="00070BE3" w:rsidRPr="00070BE3" w14:paraId="0DDEA4AF" w14:textId="77777777" w:rsidTr="0021672F">
        <w:tc>
          <w:tcPr>
            <w:tcW w:w="5395" w:type="dxa"/>
          </w:tcPr>
          <w:p w14:paraId="70DBBB52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Reporting Tool</w:t>
            </w:r>
          </w:p>
        </w:tc>
        <w:tc>
          <w:tcPr>
            <w:tcW w:w="5400" w:type="dxa"/>
          </w:tcPr>
          <w:p w14:paraId="38AE32C6" w14:textId="040776EC" w:rsidR="00070BE3" w:rsidRPr="00070BE3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Snort</w:t>
            </w:r>
          </w:p>
        </w:tc>
      </w:tr>
      <w:tr w:rsidR="00070BE3" w:rsidRPr="00070BE3" w14:paraId="48193470" w14:textId="77777777" w:rsidTr="0021672F">
        <w:tc>
          <w:tcPr>
            <w:tcW w:w="5395" w:type="dxa"/>
          </w:tcPr>
          <w:p w14:paraId="31607D61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Attack Vector (Web, Email, Network, etc…)</w:t>
            </w:r>
          </w:p>
        </w:tc>
        <w:tc>
          <w:tcPr>
            <w:tcW w:w="5400" w:type="dxa"/>
          </w:tcPr>
          <w:p w14:paraId="5DB6C7BB" w14:textId="28650FA2" w:rsidR="00070BE3" w:rsidRPr="00070BE3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 Malware Download</w:t>
            </w:r>
          </w:p>
        </w:tc>
      </w:tr>
      <w:tr w:rsidR="00070BE3" w:rsidRPr="00070BE3" w14:paraId="1ABC2BA0" w14:textId="77777777" w:rsidTr="0021672F">
        <w:tc>
          <w:tcPr>
            <w:tcW w:w="5395" w:type="dxa"/>
          </w:tcPr>
          <w:p w14:paraId="09FD8EEC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Source IP/ Email</w:t>
            </w:r>
          </w:p>
        </w:tc>
        <w:tc>
          <w:tcPr>
            <w:tcW w:w="5400" w:type="dxa"/>
          </w:tcPr>
          <w:p w14:paraId="5F60AC3B" w14:textId="7807EEDD" w:rsidR="00070BE3" w:rsidRPr="00070BE3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46.29.168.132:80</w:t>
            </w:r>
          </w:p>
        </w:tc>
      </w:tr>
      <w:tr w:rsidR="00070BE3" w:rsidRPr="00070BE3" w14:paraId="2F5BE982" w14:textId="77777777" w:rsidTr="0021672F">
        <w:tc>
          <w:tcPr>
            <w:tcW w:w="5395" w:type="dxa"/>
          </w:tcPr>
          <w:p w14:paraId="3FE26AF2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Source port</w:t>
            </w:r>
          </w:p>
        </w:tc>
        <w:tc>
          <w:tcPr>
            <w:tcW w:w="5400" w:type="dxa"/>
          </w:tcPr>
          <w:p w14:paraId="6C2DAD3D" w14:textId="7CD74181" w:rsidR="00070BE3" w:rsidRPr="00070BE3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  <w:tr w:rsidR="00070BE3" w:rsidRPr="00070BE3" w14:paraId="431EA49D" w14:textId="77777777" w:rsidTr="0021672F">
        <w:tc>
          <w:tcPr>
            <w:tcW w:w="5395" w:type="dxa"/>
          </w:tcPr>
          <w:p w14:paraId="7419ECE0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Destination IP/ Email</w:t>
            </w:r>
          </w:p>
        </w:tc>
        <w:tc>
          <w:tcPr>
            <w:tcW w:w="5400" w:type="dxa"/>
          </w:tcPr>
          <w:p w14:paraId="21A1469C" w14:textId="74E8605D" w:rsidR="00070BE3" w:rsidRPr="00070BE3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10.22.15.119:49208</w:t>
            </w:r>
          </w:p>
        </w:tc>
      </w:tr>
      <w:tr w:rsidR="00070BE3" w:rsidRPr="00070BE3" w14:paraId="75E5939D" w14:textId="77777777" w:rsidTr="0021672F">
        <w:tc>
          <w:tcPr>
            <w:tcW w:w="5395" w:type="dxa"/>
          </w:tcPr>
          <w:p w14:paraId="099E01FE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Destination port</w:t>
            </w:r>
          </w:p>
        </w:tc>
        <w:tc>
          <w:tcPr>
            <w:tcW w:w="5400" w:type="dxa"/>
          </w:tcPr>
          <w:p w14:paraId="0DBF106B" w14:textId="42D8C508" w:rsidR="00070BE3" w:rsidRPr="00070BE3" w:rsidRDefault="00E32C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49208</w:t>
            </w:r>
          </w:p>
        </w:tc>
      </w:tr>
    </w:tbl>
    <w:p w14:paraId="035CD777" w14:textId="77777777" w:rsidR="00732E55" w:rsidRDefault="00070BE3" w:rsidP="00070BE3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070BE3">
        <w:rPr>
          <w:rFonts w:ascii="Times New Roman" w:hAnsi="Times New Roman" w:cs="Times New Roman"/>
          <w:sz w:val="40"/>
          <w:szCs w:val="40"/>
          <w:u w:val="single"/>
        </w:rPr>
        <w:t>Narrative</w:t>
      </w:r>
    </w:p>
    <w:p w14:paraId="1BC29339" w14:textId="77777777" w:rsidR="00070BE3" w:rsidRDefault="00684F19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Alerted by Snort</w:t>
      </w:r>
    </w:p>
    <w:p w14:paraId="1296C4E1" w14:textId="2C608A66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ET</w:t>
      </w:r>
      <w:r w:rsidR="00E32C8E">
        <w:rPr>
          <w:rFonts w:ascii="Times New Roman" w:hAnsi="Times New Roman" w:cs="Times New Roman"/>
          <w:sz w:val="24"/>
          <w:szCs w:val="24"/>
        </w:rPr>
        <w:t>PRO CURRENT_EVENTS MaDoc Requesting Ursnif Payload 2018-09-24</w:t>
      </w:r>
    </w:p>
    <w:p w14:paraId="3D0BB70B" w14:textId="065BF67A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ET </w:t>
      </w:r>
      <w:r w:rsidR="00E32C8E">
        <w:rPr>
          <w:rFonts w:ascii="Times New Roman" w:hAnsi="Times New Roman" w:cs="Times New Roman"/>
          <w:sz w:val="24"/>
          <w:szCs w:val="24"/>
        </w:rPr>
        <w:t>POLICY Binary Download Smaller than 1 MB Likely Hostile</w:t>
      </w:r>
    </w:p>
    <w:p w14:paraId="0579E988" w14:textId="2526BDF3" w:rsidR="00684F19" w:rsidRPr="00070BE3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ET </w:t>
      </w:r>
      <w:r w:rsidR="00C578AB">
        <w:rPr>
          <w:rFonts w:ascii="Times New Roman" w:hAnsi="Times New Roman" w:cs="Times New Roman"/>
          <w:sz w:val="24"/>
          <w:szCs w:val="24"/>
        </w:rPr>
        <w:t>TROJAN VMProtect Packed Binary Inbound via HTTP – Likely Hostile</w:t>
      </w:r>
    </w:p>
    <w:p w14:paraId="3100B34A" w14:textId="77777777" w:rsidR="0021672F" w:rsidRDefault="0021672F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</w:t>
      </w:r>
      <w:r w:rsidR="002123C0">
        <w:rPr>
          <w:rFonts w:ascii="Times New Roman" w:hAnsi="Times New Roman" w:cs="Times New Roman"/>
          <w:sz w:val="24"/>
          <w:szCs w:val="24"/>
        </w:rPr>
        <w:t>ed source/ des</w:t>
      </w:r>
      <w:r w:rsidR="00684F19">
        <w:rPr>
          <w:rFonts w:ascii="Times New Roman" w:hAnsi="Times New Roman" w:cs="Times New Roman"/>
          <w:sz w:val="24"/>
          <w:szCs w:val="24"/>
        </w:rPr>
        <w:t>tination</w:t>
      </w:r>
      <w:r w:rsidR="002123C0">
        <w:rPr>
          <w:rFonts w:ascii="Times New Roman" w:hAnsi="Times New Roman" w:cs="Times New Roman"/>
          <w:sz w:val="24"/>
          <w:szCs w:val="24"/>
        </w:rPr>
        <w:t xml:space="preserve"> ip</w:t>
      </w:r>
    </w:p>
    <w:p w14:paraId="02EAF028" w14:textId="6B1C1B44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src/prt: </w:t>
      </w:r>
      <w:r w:rsidR="00C578AB">
        <w:rPr>
          <w:rFonts w:ascii="Times New Roman" w:hAnsi="Times New Roman" w:cs="Times New Roman"/>
          <w:sz w:val="24"/>
          <w:szCs w:val="24"/>
        </w:rPr>
        <w:t>49.29.168.132:80</w:t>
      </w:r>
    </w:p>
    <w:p w14:paraId="0A0BF2F2" w14:textId="2AA41F4B" w:rsidR="00070BE3" w:rsidRPr="00684F19" w:rsidRDefault="00E32C8E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C6EB44" wp14:editId="6BF14581">
                <wp:simplePos x="0" y="0"/>
                <wp:positionH relativeFrom="margin">
                  <wp:align>left</wp:align>
                </wp:positionH>
                <wp:positionV relativeFrom="paragraph">
                  <wp:posOffset>2696185</wp:posOffset>
                </wp:positionV>
                <wp:extent cx="1395435" cy="69338"/>
                <wp:effectExtent l="0" t="0" r="14605" b="260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435" cy="6933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57126" id="Rectangle 10" o:spid="_x0000_s1026" style="position:absolute;margin-left:0;margin-top:212.3pt;width:109.9pt;height:5.4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A7819E" wp14:editId="6DF92426">
                <wp:simplePos x="0" y="0"/>
                <wp:positionH relativeFrom="margin">
                  <wp:align>left</wp:align>
                </wp:positionH>
                <wp:positionV relativeFrom="paragraph">
                  <wp:posOffset>1743190</wp:posOffset>
                </wp:positionV>
                <wp:extent cx="966404" cy="52004"/>
                <wp:effectExtent l="0" t="0" r="24765" b="247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04" cy="5200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85575" id="Rectangle 8" o:spid="_x0000_s1026" style="position:absolute;margin-left:0;margin-top:137.25pt;width:76.1pt;height:4.1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0EFE9E" wp14:editId="50965555">
                <wp:simplePos x="0" y="0"/>
                <wp:positionH relativeFrom="margin">
                  <wp:posOffset>15167</wp:posOffset>
                </wp:positionH>
                <wp:positionV relativeFrom="paragraph">
                  <wp:posOffset>2378156</wp:posOffset>
                </wp:positionV>
                <wp:extent cx="1126749" cy="73672"/>
                <wp:effectExtent l="0" t="0" r="16510" b="2159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749" cy="736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5F7FF" id="Rectangle 11" o:spid="_x0000_s1026" style="position:absolute;margin-left:1.2pt;margin-top:187.25pt;width:88.7pt;height:5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3C0D8D" wp14:editId="6C34ADDE">
                <wp:simplePos x="0" y="0"/>
                <wp:positionH relativeFrom="margin">
                  <wp:align>left</wp:align>
                </wp:positionH>
                <wp:positionV relativeFrom="paragraph">
                  <wp:posOffset>1157692</wp:posOffset>
                </wp:positionV>
                <wp:extent cx="1872136" cy="60671"/>
                <wp:effectExtent l="0" t="0" r="13970" b="158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136" cy="6067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70C4F" id="Rectangle 9" o:spid="_x0000_s1026" style="position:absolute;margin-left:0;margin-top:91.15pt;width:147.4pt;height:4.8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" filled="f" strokecolor="red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11A835" wp14:editId="15CF52C5">
                <wp:simplePos x="0" y="0"/>
                <wp:positionH relativeFrom="margin">
                  <wp:align>left</wp:align>
                </wp:positionH>
                <wp:positionV relativeFrom="paragraph">
                  <wp:posOffset>646740</wp:posOffset>
                </wp:positionV>
                <wp:extent cx="2071484" cy="65004"/>
                <wp:effectExtent l="0" t="0" r="2413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484" cy="6500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6405D" id="Rectangle 1" o:spid="_x0000_s1026" style="position:absolute;margin-left:0;margin-top:50.9pt;width:163.1pt;height:5.1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" filled="f" strokecolor="red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8010D40" wp14:editId="4F6AE6F5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ert1_sno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F19">
        <w:rPr>
          <w:rFonts w:ascii="Times New Roman" w:hAnsi="Times New Roman" w:cs="Times New Roman"/>
          <w:sz w:val="24"/>
          <w:szCs w:val="24"/>
        </w:rPr>
        <w:t xml:space="preserve">dst/prt: </w:t>
      </w:r>
      <w:r w:rsidR="00C578AB">
        <w:rPr>
          <w:rFonts w:ascii="Times New Roman" w:hAnsi="Times New Roman" w:cs="Times New Roman"/>
          <w:sz w:val="24"/>
          <w:szCs w:val="24"/>
        </w:rPr>
        <w:t>10.22.15.119:49208</w:t>
      </w:r>
    </w:p>
    <w:p w14:paraId="0773DB2D" w14:textId="5E3DE92A" w:rsidR="0021672F" w:rsidRPr="0021672F" w:rsidRDefault="0021672F" w:rsidP="0021672F">
      <w:pPr>
        <w:rPr>
          <w:rFonts w:ascii="Times New Roman" w:hAnsi="Times New Roman" w:cs="Times New Roman"/>
          <w:sz w:val="24"/>
          <w:szCs w:val="24"/>
        </w:rPr>
      </w:pPr>
    </w:p>
    <w:p w14:paraId="02AC0CBB" w14:textId="77777777" w:rsidR="00070BE3" w:rsidRDefault="0021672F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identified hostname</w:t>
      </w:r>
      <w:r w:rsidR="00684F19">
        <w:rPr>
          <w:rFonts w:ascii="Times New Roman" w:hAnsi="Times New Roman" w:cs="Times New Roman"/>
          <w:sz w:val="24"/>
          <w:szCs w:val="24"/>
        </w:rPr>
        <w:t xml:space="preserve"> and </w:t>
      </w:r>
      <w:r w:rsidR="00C40F27">
        <w:rPr>
          <w:rFonts w:ascii="Times New Roman" w:hAnsi="Times New Roman" w:cs="Times New Roman"/>
          <w:sz w:val="24"/>
          <w:szCs w:val="24"/>
        </w:rPr>
        <w:t>MACA</w:t>
      </w:r>
      <w:r w:rsidR="00684F19">
        <w:rPr>
          <w:rFonts w:ascii="Times New Roman" w:hAnsi="Times New Roman" w:cs="Times New Roman"/>
          <w:sz w:val="24"/>
          <w:szCs w:val="24"/>
        </w:rPr>
        <w:t>ddress of infected computer</w:t>
      </w:r>
    </w:p>
    <w:p w14:paraId="1D711FC8" w14:textId="777D7B7F" w:rsidR="00684F19" w:rsidRDefault="00684F19" w:rsidP="00684F1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MAC:</w:t>
      </w:r>
      <w:r w:rsidR="00C40F27">
        <w:rPr>
          <w:rFonts w:ascii="Times New Roman" w:hAnsi="Times New Roman" w:cs="Times New Roman"/>
          <w:sz w:val="24"/>
          <w:szCs w:val="24"/>
        </w:rPr>
        <w:t xml:space="preserve"> </w:t>
      </w:r>
      <w:r w:rsidR="00C578AB">
        <w:rPr>
          <w:rFonts w:ascii="Times New Roman" w:hAnsi="Times New Roman" w:cs="Times New Roman"/>
          <w:sz w:val="24"/>
          <w:szCs w:val="24"/>
        </w:rPr>
        <w:t>00:11:2f:d1:6e:52</w:t>
      </w:r>
    </w:p>
    <w:p w14:paraId="17DCF0ED" w14:textId="3E832A1B" w:rsidR="00B64744" w:rsidRDefault="00B64744" w:rsidP="00B647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Host name</w:t>
      </w:r>
      <w:r w:rsidR="00C40F2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78AB">
        <w:rPr>
          <w:rFonts w:ascii="Times New Roman" w:hAnsi="Times New Roman" w:cs="Times New Roman"/>
          <w:sz w:val="24"/>
          <w:szCs w:val="24"/>
        </w:rPr>
        <w:t>Danger-win-PC</w:t>
      </w:r>
    </w:p>
    <w:p w14:paraId="121374F4" w14:textId="30F2D1DA" w:rsidR="0021672F" w:rsidRPr="0021672F" w:rsidRDefault="00C578AB" w:rsidP="002167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94218E" wp14:editId="1BAB4D56">
                <wp:simplePos x="0" y="0"/>
                <wp:positionH relativeFrom="margin">
                  <wp:posOffset>3642432</wp:posOffset>
                </wp:positionH>
                <wp:positionV relativeFrom="paragraph">
                  <wp:posOffset>1631168</wp:posOffset>
                </wp:positionV>
                <wp:extent cx="832061" cy="52003"/>
                <wp:effectExtent l="0" t="0" r="25400" b="247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061" cy="5200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4BD68" id="Rectangle 12" o:spid="_x0000_s1026" style="position:absolute;margin-left:286.8pt;margin-top:128.45pt;width:65.5pt;height:4.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" filled="f" strokecolor="red">
                <w10:wrap anchorx="margin"/>
              </v:rect>
            </w:pict>
          </mc:Fallback>
        </mc:AlternateContent>
      </w:r>
      <w:r w:rsidR="00E32C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135F3B" wp14:editId="20DAF538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ert1_ho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A5CFE" w14:textId="719C32FF" w:rsidR="0021672F" w:rsidRDefault="00C578AB" w:rsidP="00070B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2183EB" wp14:editId="4EBB003E">
                <wp:simplePos x="0" y="0"/>
                <wp:positionH relativeFrom="margin">
                  <wp:posOffset>28169</wp:posOffset>
                </wp:positionH>
                <wp:positionV relativeFrom="paragraph">
                  <wp:posOffset>910750</wp:posOffset>
                </wp:positionV>
                <wp:extent cx="1139749" cy="56337"/>
                <wp:effectExtent l="0" t="0" r="22860" b="203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749" cy="563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7F9FF" id="Rectangle 13" o:spid="_x0000_s1026" style="position:absolute;margin-left:2.2pt;margin-top:71.7pt;width:89.75pt;height:4.4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" filled="f" strokecolor="red">
                <w10:wrap anchorx="margin"/>
              </v:rect>
            </w:pict>
          </mc:Fallback>
        </mc:AlternateContent>
      </w:r>
      <w:r w:rsidR="00E32C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A13369C" wp14:editId="717ACB4F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ert1_ti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744">
        <w:rPr>
          <w:rFonts w:ascii="Times New Roman" w:hAnsi="Times New Roman" w:cs="Times New Roman"/>
          <w:sz w:val="24"/>
          <w:szCs w:val="24"/>
        </w:rPr>
        <w:t>Identified the time that the attack took place</w:t>
      </w:r>
    </w:p>
    <w:p w14:paraId="644E3BC6" w14:textId="77777777" w:rsidR="0021672F" w:rsidRPr="0021672F" w:rsidRDefault="0021672F" w:rsidP="0021672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85805AB" w14:textId="0CCA8FB8" w:rsidR="00B64744" w:rsidRPr="00B64744" w:rsidRDefault="00B64744" w:rsidP="00B64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Followed the TCP and found </w:t>
      </w:r>
      <w:r w:rsidR="00C578AB">
        <w:rPr>
          <w:rFonts w:ascii="Times New Roman" w:hAnsi="Times New Roman" w:cs="Times New Roman"/>
          <w:sz w:val="24"/>
          <w:szCs w:val="24"/>
        </w:rPr>
        <w:t xml:space="preserve">fatog.php?1=ngul5.xap </w:t>
      </w:r>
      <w:r>
        <w:rPr>
          <w:rFonts w:ascii="Times New Roman" w:hAnsi="Times New Roman" w:cs="Times New Roman"/>
          <w:sz w:val="24"/>
          <w:szCs w:val="24"/>
        </w:rPr>
        <w:t>was downloaded</w:t>
      </w:r>
    </w:p>
    <w:p w14:paraId="53DE2E1D" w14:textId="6FAC3368" w:rsidR="0021672F" w:rsidRPr="0021672F" w:rsidRDefault="0021672F" w:rsidP="002167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9BE2D5" w14:textId="3C3D22FA" w:rsidR="0021672F" w:rsidRDefault="00C578AB" w:rsidP="0021672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5AC7F9" wp14:editId="2D235C93">
                <wp:simplePos x="0" y="0"/>
                <wp:positionH relativeFrom="margin">
                  <wp:posOffset>1154918</wp:posOffset>
                </wp:positionH>
                <wp:positionV relativeFrom="paragraph">
                  <wp:posOffset>257401</wp:posOffset>
                </wp:positionV>
                <wp:extent cx="1295761" cy="69338"/>
                <wp:effectExtent l="0" t="0" r="19050" b="260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761" cy="6933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8FAA7" id="Rectangle 14" o:spid="_x0000_s1026" style="position:absolute;margin-left:90.95pt;margin-top:20.25pt;width:102.05pt;height:5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" filled="f" strokecolor="#44546a [3215]">
                <w10:wrap anchorx="margin"/>
              </v:rect>
            </w:pict>
          </mc:Fallback>
        </mc:AlternateContent>
      </w:r>
      <w:r w:rsidR="002167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1CD4126" wp14:editId="0A7C6FF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ert1_tc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9C61E" w14:textId="12E23D75" w:rsidR="0021672F" w:rsidRDefault="00C578AB" w:rsidP="00B64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FA950F" wp14:editId="1A6499A3">
                <wp:simplePos x="0" y="0"/>
                <wp:positionH relativeFrom="margin">
                  <wp:posOffset>1033575</wp:posOffset>
                </wp:positionH>
                <wp:positionV relativeFrom="paragraph">
                  <wp:posOffset>1974420</wp:posOffset>
                </wp:positionV>
                <wp:extent cx="1967477" cy="125675"/>
                <wp:effectExtent l="0" t="0" r="13970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477" cy="1256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01172" id="Rectangle 15" o:spid="_x0000_s1026" style="position:absolute;margin-left:81.4pt;margin-top:155.45pt;width:154.9pt;height:9.9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" filled="f" strokecolor="red">
                <w10:wrap anchorx="margin"/>
              </v:rect>
            </w:pict>
          </mc:Fallback>
        </mc:AlternateContent>
      </w:r>
      <w:r w:rsidR="00E32C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BF6E085" wp14:editId="78262617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ert1_has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744">
        <w:rPr>
          <w:rFonts w:ascii="Times New Roman" w:hAnsi="Times New Roman" w:cs="Times New Roman"/>
          <w:noProof/>
          <w:sz w:val="24"/>
          <w:szCs w:val="24"/>
        </w:rPr>
        <w:t xml:space="preserve">Exported HTTP Objects and Hashed </w:t>
      </w:r>
    </w:p>
    <w:p w14:paraId="7F124456" w14:textId="6CF1A3E6" w:rsidR="00B64744" w:rsidRPr="00B64744" w:rsidRDefault="00B64744" w:rsidP="00B647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Md5sum hash: </w:t>
      </w:r>
      <w:r w:rsidR="00C578AB">
        <w:rPr>
          <w:rFonts w:ascii="Times New Roman" w:hAnsi="Times New Roman" w:cs="Times New Roman"/>
          <w:noProof/>
          <w:sz w:val="24"/>
          <w:szCs w:val="24"/>
        </w:rPr>
        <w:t>0d7a18ff70d35c8ae1806363ccd862d9</w:t>
      </w:r>
    </w:p>
    <w:p w14:paraId="7AD49678" w14:textId="12AC4AFE" w:rsidR="0021672F" w:rsidRDefault="00B64744" w:rsidP="002167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Uploaded the Hash to virus total and found 5</w:t>
      </w:r>
      <w:r w:rsidR="00C578AB">
        <w:rPr>
          <w:rFonts w:ascii="Times New Roman" w:hAnsi="Times New Roman" w:cs="Times New Roman"/>
          <w:sz w:val="24"/>
          <w:szCs w:val="24"/>
        </w:rPr>
        <w:t>9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engines detected the file</w:t>
      </w:r>
    </w:p>
    <w:p w14:paraId="489D63EB" w14:textId="276DA0F2" w:rsidR="0021672F" w:rsidRPr="0021672F" w:rsidRDefault="00E32C8E" w:rsidP="0021672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6AA1DF47" wp14:editId="6D992DF8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6858000" cy="3557270"/>
            <wp:effectExtent l="0" t="0" r="0" b="5080"/>
            <wp:wrapThrough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ert1_virus_tota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74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79B159" wp14:editId="33C43E0E">
                <wp:simplePos x="0" y="0"/>
                <wp:positionH relativeFrom="margin">
                  <wp:posOffset>261924</wp:posOffset>
                </wp:positionH>
                <wp:positionV relativeFrom="paragraph">
                  <wp:posOffset>539088</wp:posOffset>
                </wp:positionV>
                <wp:extent cx="1781130" cy="60671"/>
                <wp:effectExtent l="0" t="0" r="1016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30" cy="6067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EDA51" id="Rectangle 16" o:spid="_x0000_s1026" style="position:absolute;margin-left:20.6pt;margin-top:42.45pt;width:140.25pt;height:4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" filled="f" strokecolor="red">
                <w10:wrap anchorx="margin"/>
              </v:rect>
            </w:pict>
          </mc:Fallback>
        </mc:AlternateContent>
      </w:r>
    </w:p>
    <w:sectPr w:rsidR="0021672F" w:rsidRPr="0021672F" w:rsidSect="0021672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2A1F46" w14:textId="77777777" w:rsidR="0023468E" w:rsidRDefault="0023468E" w:rsidP="00070BE3">
      <w:pPr>
        <w:spacing w:after="0" w:line="240" w:lineRule="auto"/>
      </w:pPr>
      <w:r>
        <w:separator/>
      </w:r>
    </w:p>
  </w:endnote>
  <w:endnote w:type="continuationSeparator" w:id="0">
    <w:p w14:paraId="729CE6D6" w14:textId="77777777" w:rsidR="0023468E" w:rsidRDefault="0023468E" w:rsidP="00070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556C65" w14:textId="77777777" w:rsidR="0023468E" w:rsidRDefault="0023468E" w:rsidP="00070BE3">
      <w:pPr>
        <w:spacing w:after="0" w:line="240" w:lineRule="auto"/>
      </w:pPr>
      <w:r>
        <w:separator/>
      </w:r>
    </w:p>
  </w:footnote>
  <w:footnote w:type="continuationSeparator" w:id="0">
    <w:p w14:paraId="676F724D" w14:textId="77777777" w:rsidR="0023468E" w:rsidRDefault="0023468E" w:rsidP="00070B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3CD7A1" w14:textId="77777777" w:rsidR="00070BE3" w:rsidRPr="00070BE3" w:rsidRDefault="00070BE3" w:rsidP="00070BE3">
    <w:pPr>
      <w:pStyle w:val="Header"/>
      <w:jc w:val="center"/>
      <w:rPr>
        <w:rFonts w:ascii="Times New Roman" w:hAnsi="Times New Roman" w:cs="Times New Roman"/>
        <w:sz w:val="60"/>
        <w:szCs w:val="60"/>
        <w:u w:val="single"/>
      </w:rPr>
    </w:pPr>
    <w:r w:rsidRPr="00070BE3">
      <w:rPr>
        <w:rFonts w:ascii="Times New Roman" w:hAnsi="Times New Roman" w:cs="Times New Roman"/>
        <w:sz w:val="60"/>
        <w:szCs w:val="60"/>
        <w:u w:val="single"/>
      </w:rPr>
      <w:t>Post Incident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D505A9"/>
    <w:multiLevelType w:val="hybridMultilevel"/>
    <w:tmpl w:val="441410C0"/>
    <w:lvl w:ilvl="0" w:tplc="CE6E0F4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C8E"/>
    <w:rsid w:val="00017196"/>
    <w:rsid w:val="00070BE3"/>
    <w:rsid w:val="002123C0"/>
    <w:rsid w:val="0021672F"/>
    <w:rsid w:val="0023468E"/>
    <w:rsid w:val="004B0F6A"/>
    <w:rsid w:val="00613FAA"/>
    <w:rsid w:val="00684F19"/>
    <w:rsid w:val="00732E55"/>
    <w:rsid w:val="008A1271"/>
    <w:rsid w:val="00B303EE"/>
    <w:rsid w:val="00B64744"/>
    <w:rsid w:val="00C04423"/>
    <w:rsid w:val="00C40F27"/>
    <w:rsid w:val="00C578AB"/>
    <w:rsid w:val="00C9337D"/>
    <w:rsid w:val="00E32C8E"/>
    <w:rsid w:val="00E97B00"/>
    <w:rsid w:val="00E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FBFCB"/>
  <w15:chartTrackingRefBased/>
  <w15:docId w15:val="{BDE4B346-2C8E-480E-BF09-ACDB9C38E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0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BE3"/>
  </w:style>
  <w:style w:type="paragraph" w:styleId="Footer">
    <w:name w:val="footer"/>
    <w:basedOn w:val="Normal"/>
    <w:link w:val="FooterChar"/>
    <w:uiPriority w:val="99"/>
    <w:unhideWhenUsed/>
    <w:rsid w:val="00070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BE3"/>
  </w:style>
  <w:style w:type="table" w:styleId="TableGrid">
    <w:name w:val="Table Grid"/>
    <w:basedOn w:val="TableNormal"/>
    <w:uiPriority w:val="39"/>
    <w:rsid w:val="00070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0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rni\Desktop\BootCamp\Homework\Febuary%2029\Post%20investigation%20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Post investigation report.dotx</Template>
  <TotalTime>17</TotalTime>
  <Pages>4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Prosser</dc:creator>
  <cp:keywords/>
  <dc:description/>
  <cp:lastModifiedBy>Justin Prosser</cp:lastModifiedBy>
  <cp:revision>1</cp:revision>
  <dcterms:created xsi:type="dcterms:W3CDTF">2020-03-01T13:46:00Z</dcterms:created>
  <dcterms:modified xsi:type="dcterms:W3CDTF">2020-03-01T14:04:00Z</dcterms:modified>
</cp:coreProperties>
</file>