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5395"/>
        <w:gridCol w:w="5400"/>
      </w:tblGrid>
      <w:tr w:rsidR="00070BE3" w:rsidRPr="00070BE3" w14:paraId="544B666D" w14:textId="77777777" w:rsidTr="0021672F">
        <w:tc>
          <w:tcPr>
            <w:tcW w:w="5395" w:type="dxa"/>
          </w:tcPr>
          <w:p w14:paraId="16A91920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Date of investigation</w:t>
            </w:r>
          </w:p>
        </w:tc>
        <w:tc>
          <w:tcPr>
            <w:tcW w:w="5400" w:type="dxa"/>
          </w:tcPr>
          <w:p w14:paraId="7035A016" w14:textId="1006EC71" w:rsidR="00070BE3" w:rsidRPr="00070BE3" w:rsidRDefault="00ED75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3-11-2020 9:06 pm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est</w:t>
            </w:r>
            <w:proofErr w:type="spellEnd"/>
          </w:p>
        </w:tc>
      </w:tr>
      <w:tr w:rsidR="00070BE3" w:rsidRPr="00070BE3" w14:paraId="4BFC1CE5" w14:textId="77777777" w:rsidTr="0021672F">
        <w:tc>
          <w:tcPr>
            <w:tcW w:w="5395" w:type="dxa"/>
          </w:tcPr>
          <w:p w14:paraId="6BA535F1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Date of incident</w:t>
            </w:r>
          </w:p>
        </w:tc>
        <w:tc>
          <w:tcPr>
            <w:tcW w:w="5400" w:type="dxa"/>
          </w:tcPr>
          <w:p w14:paraId="3C13504B" w14:textId="3731EC61" w:rsidR="00070BE3" w:rsidRPr="00070BE3" w:rsidRDefault="00ED75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2012-07-18 </w:t>
            </w:r>
          </w:p>
        </w:tc>
      </w:tr>
      <w:tr w:rsidR="00070BE3" w:rsidRPr="00070BE3" w14:paraId="4F3A9374" w14:textId="77777777" w:rsidTr="0021672F">
        <w:tc>
          <w:tcPr>
            <w:tcW w:w="5395" w:type="dxa"/>
          </w:tcPr>
          <w:p w14:paraId="21ED5A41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Outcome</w:t>
            </w:r>
          </w:p>
        </w:tc>
        <w:tc>
          <w:tcPr>
            <w:tcW w:w="5400" w:type="dxa"/>
          </w:tcPr>
          <w:p w14:paraId="29AC3A05" w14:textId="087ED0EC" w:rsidR="00070BE3" w:rsidRPr="00070BE3" w:rsidRDefault="00ED755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 heist was planned </w:t>
            </w:r>
            <w:r w:rsidR="002B7B60">
              <w:rPr>
                <w:rFonts w:ascii="Times New Roman" w:hAnsi="Times New Roman" w:cs="Times New Roman"/>
                <w:sz w:val="24"/>
                <w:szCs w:val="24"/>
              </w:rPr>
              <w:t>on the national gallery</w:t>
            </w:r>
          </w:p>
        </w:tc>
      </w:tr>
      <w:tr w:rsidR="00070BE3" w:rsidRPr="00070BE3" w14:paraId="6A9CA463" w14:textId="77777777" w:rsidTr="0021672F">
        <w:tc>
          <w:tcPr>
            <w:tcW w:w="5395" w:type="dxa"/>
          </w:tcPr>
          <w:p w14:paraId="1537A77A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Action Taken</w:t>
            </w:r>
          </w:p>
        </w:tc>
        <w:tc>
          <w:tcPr>
            <w:tcW w:w="5400" w:type="dxa"/>
          </w:tcPr>
          <w:p w14:paraId="1320C119" w14:textId="1764BF85" w:rsidR="00E97B00" w:rsidRPr="00070BE3" w:rsidRDefault="002B7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Phone was confiscated and investigated</w:t>
            </w:r>
          </w:p>
        </w:tc>
      </w:tr>
      <w:tr w:rsidR="00070BE3" w:rsidRPr="00070BE3" w14:paraId="571FD9C3" w14:textId="77777777" w:rsidTr="0021672F">
        <w:tc>
          <w:tcPr>
            <w:tcW w:w="5395" w:type="dxa"/>
          </w:tcPr>
          <w:p w14:paraId="165B4EAC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Reporting Tool</w:t>
            </w:r>
          </w:p>
        </w:tc>
        <w:tc>
          <w:tcPr>
            <w:tcW w:w="5400" w:type="dxa"/>
          </w:tcPr>
          <w:p w14:paraId="47E5D4C1" w14:textId="5A03B298" w:rsidR="00070BE3" w:rsidRPr="00070BE3" w:rsidRDefault="002B7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Autopsy, DB Browser for SQLite</w:t>
            </w:r>
          </w:p>
        </w:tc>
      </w:tr>
      <w:tr w:rsidR="00070BE3" w:rsidRPr="00070BE3" w14:paraId="7B94E825" w14:textId="77777777" w:rsidTr="0021672F">
        <w:tc>
          <w:tcPr>
            <w:tcW w:w="5395" w:type="dxa"/>
          </w:tcPr>
          <w:p w14:paraId="7BF1EC05" w14:textId="77777777" w:rsidR="00070BE3" w:rsidRPr="00070BE3" w:rsidRDefault="00070B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70BE3">
              <w:rPr>
                <w:rFonts w:ascii="Times New Roman" w:hAnsi="Times New Roman" w:cs="Times New Roman"/>
                <w:sz w:val="24"/>
                <w:szCs w:val="24"/>
              </w:rPr>
              <w:t xml:space="preserve">Attack Vector (Web, Email, Network, </w:t>
            </w:r>
            <w:proofErr w:type="spellStart"/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etc</w:t>
            </w:r>
            <w:proofErr w:type="spellEnd"/>
            <w:r w:rsidRPr="00070BE3">
              <w:rPr>
                <w:rFonts w:ascii="Times New Roman" w:hAnsi="Times New Roman" w:cs="Times New Roman"/>
                <w:sz w:val="24"/>
                <w:szCs w:val="24"/>
              </w:rPr>
              <w:t>…)</w:t>
            </w:r>
          </w:p>
        </w:tc>
        <w:tc>
          <w:tcPr>
            <w:tcW w:w="5400" w:type="dxa"/>
          </w:tcPr>
          <w:p w14:paraId="0AF88863" w14:textId="3C1C886F" w:rsidR="00070BE3" w:rsidRPr="00070BE3" w:rsidRDefault="002B7B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Physical thief</w:t>
            </w:r>
          </w:p>
        </w:tc>
      </w:tr>
    </w:tbl>
    <w:p w14:paraId="29F22531" w14:textId="0580A1DB" w:rsidR="00732E55" w:rsidRDefault="00070BE3" w:rsidP="00070BE3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070BE3">
        <w:rPr>
          <w:rFonts w:ascii="Times New Roman" w:hAnsi="Times New Roman" w:cs="Times New Roman"/>
          <w:sz w:val="40"/>
          <w:szCs w:val="40"/>
          <w:u w:val="single"/>
        </w:rPr>
        <w:t>Narrative</w:t>
      </w:r>
    </w:p>
    <w:p w14:paraId="3ACAC6E6" w14:textId="39C20DD6" w:rsidR="00684F19" w:rsidRPr="002B7B60" w:rsidRDefault="002B7B60" w:rsidP="002B7B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Started </w:t>
      </w:r>
      <w:r w:rsidR="0020469B">
        <w:rPr>
          <w:rFonts w:ascii="Times New Roman" w:hAnsi="Times New Roman" w:cs="Times New Roman"/>
          <w:sz w:val="24"/>
          <w:szCs w:val="24"/>
        </w:rPr>
        <w:t>investigations into</w:t>
      </w:r>
      <w:r>
        <w:rPr>
          <w:rFonts w:ascii="Times New Roman" w:hAnsi="Times New Roman" w:cs="Times New Roman"/>
          <w:sz w:val="24"/>
          <w:szCs w:val="24"/>
        </w:rPr>
        <w:t xml:space="preserve"> the national gallery heist </w:t>
      </w:r>
    </w:p>
    <w:p w14:paraId="4DE3C695" w14:textId="01042E2C" w:rsidR="00070BE3" w:rsidRPr="0020469B" w:rsidRDefault="0020469B" w:rsidP="002046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B67A3E2" wp14:editId="74EFBDF0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6857365" cy="3856990"/>
            <wp:effectExtent l="0" t="0" r="635" b="0"/>
            <wp:wrapThrough wrapText="bothSides">
              <wp:wrapPolygon edited="0">
                <wp:start x="0" y="0"/>
                <wp:lineTo x="0" y="21444"/>
                <wp:lineTo x="21542" y="21444"/>
                <wp:lineTo x="2154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lert1_snor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Looking at Tracy’s web history I can see what type of searches were done</w:t>
      </w:r>
    </w:p>
    <w:p w14:paraId="3646179F" w14:textId="0B353683" w:rsidR="0021672F" w:rsidRPr="0021672F" w:rsidRDefault="0021672F" w:rsidP="0021672F">
      <w:pPr>
        <w:rPr>
          <w:rFonts w:ascii="Times New Roman" w:hAnsi="Times New Roman" w:cs="Times New Roman"/>
          <w:sz w:val="24"/>
          <w:szCs w:val="24"/>
        </w:rPr>
      </w:pPr>
    </w:p>
    <w:p w14:paraId="19835BB0" w14:textId="05989349" w:rsidR="00B64744" w:rsidRDefault="00684F19" w:rsidP="00961A6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61A62">
        <w:rPr>
          <w:rFonts w:ascii="Times New Roman" w:hAnsi="Times New Roman" w:cs="Times New Roman"/>
          <w:sz w:val="24"/>
          <w:szCs w:val="24"/>
        </w:rPr>
        <w:t>Looking at the email I can see where the motivation came from and the plans</w:t>
      </w:r>
    </w:p>
    <w:p w14:paraId="5F6120EA" w14:textId="65627617" w:rsidR="0021672F" w:rsidRPr="0021672F" w:rsidRDefault="00961A62" w:rsidP="002167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239F328" wp14:editId="4D17494E">
            <wp:simplePos x="0" y="0"/>
            <wp:positionH relativeFrom="margin">
              <wp:align>right</wp:align>
            </wp:positionH>
            <wp:positionV relativeFrom="paragraph">
              <wp:posOffset>139</wp:posOffset>
            </wp:positionV>
            <wp:extent cx="6858000" cy="3857969"/>
            <wp:effectExtent l="0" t="0" r="0" b="9525"/>
            <wp:wrapThrough wrapText="bothSides">
              <wp:wrapPolygon edited="0">
                <wp:start x="0" y="0"/>
                <wp:lineTo x="0" y="21547"/>
                <wp:lineTo x="21540" y="21547"/>
                <wp:lineTo x="2154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ert1_ho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D739E" w14:textId="2157C987" w:rsidR="00B64744" w:rsidRPr="00961A62" w:rsidRDefault="00961A62" w:rsidP="00961A62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Looking at the texts I found figured out who was who</w: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62DF46" wp14:editId="33F90C34">
            <wp:simplePos x="0" y="0"/>
            <wp:positionH relativeFrom="margin">
              <wp:align>right</wp:align>
            </wp:positionH>
            <wp:positionV relativeFrom="paragraph">
              <wp:posOffset>244636</wp:posOffset>
            </wp:positionV>
            <wp:extent cx="6858000" cy="3856990"/>
            <wp:effectExtent l="0" t="0" r="0" b="0"/>
            <wp:wrapThrough wrapText="bothSides">
              <wp:wrapPolygon edited="0">
                <wp:start x="0" y="0"/>
                <wp:lineTo x="0" y="21444"/>
                <wp:lineTo x="21540" y="21444"/>
                <wp:lineTo x="21540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ert1_ti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2939DC" w14:textId="58FCFB09" w:rsidR="0021672F" w:rsidRPr="0021672F" w:rsidRDefault="0021672F" w:rsidP="002167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59D6F03" w14:textId="2081FB0B" w:rsidR="0021672F" w:rsidRDefault="0021672F" w:rsidP="002167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B88183" w14:textId="77FD3FF3" w:rsidR="0021672F" w:rsidRDefault="00961A62" w:rsidP="00B647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BECA388" wp14:editId="52D41106">
            <wp:simplePos x="0" y="0"/>
            <wp:positionH relativeFrom="margin">
              <wp:align>right</wp:align>
            </wp:positionH>
            <wp:positionV relativeFrom="paragraph">
              <wp:posOffset>336209</wp:posOffset>
            </wp:positionV>
            <wp:extent cx="6851015" cy="3854040"/>
            <wp:effectExtent l="0" t="0" r="6985" b="0"/>
            <wp:wrapThrough wrapText="bothSides">
              <wp:wrapPolygon edited="0">
                <wp:start x="0" y="0"/>
                <wp:lineTo x="0" y="21461"/>
                <wp:lineTo x="21562" y="21461"/>
                <wp:lineTo x="2156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ert1_tc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85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t>Put all of my findings into one location to make it easier to reference info later</w:t>
      </w:r>
    </w:p>
    <w:p w14:paraId="652346DC" w14:textId="232EA168" w:rsidR="00961A62" w:rsidRPr="00961A62" w:rsidRDefault="00961A62" w:rsidP="00961A62">
      <w:pPr>
        <w:rPr>
          <w:rFonts w:ascii="Times New Roman" w:hAnsi="Times New Roman" w:cs="Times New Roman"/>
          <w:sz w:val="24"/>
          <w:szCs w:val="24"/>
        </w:rPr>
      </w:pPr>
    </w:p>
    <w:p w14:paraId="23159742" w14:textId="5FA0CE96" w:rsidR="0021672F" w:rsidRPr="00961A62" w:rsidRDefault="00961A62" w:rsidP="0021672F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09027F00" wp14:editId="04BEA0D8">
            <wp:simplePos x="0" y="0"/>
            <wp:positionH relativeFrom="margin">
              <wp:posOffset>266065</wp:posOffset>
            </wp:positionH>
            <wp:positionV relativeFrom="paragraph">
              <wp:posOffset>328295</wp:posOffset>
            </wp:positionV>
            <wp:extent cx="6318250" cy="3554095"/>
            <wp:effectExtent l="0" t="0" r="6350" b="8255"/>
            <wp:wrapThrough wrapText="bothSides">
              <wp:wrapPolygon edited="0">
                <wp:start x="0" y="0"/>
                <wp:lineTo x="0" y="21534"/>
                <wp:lineTo x="21557" y="21534"/>
                <wp:lineTo x="2155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ert1_hash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ascii="Times New Roman" w:hAnsi="Times New Roman" w:cs="Times New Roman"/>
          <w:sz w:val="24"/>
          <w:szCs w:val="24"/>
        </w:rPr>
        <w:t>Hashed the files to verify their validity</w:t>
      </w:r>
    </w:p>
    <w:sectPr w:rsidR="0021672F" w:rsidRPr="00961A62" w:rsidSect="0021672F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4A6294" w14:textId="77777777" w:rsidR="00CF31DB" w:rsidRDefault="00CF31DB" w:rsidP="00070BE3">
      <w:pPr>
        <w:spacing w:after="0" w:line="240" w:lineRule="auto"/>
      </w:pPr>
      <w:r>
        <w:separator/>
      </w:r>
    </w:p>
  </w:endnote>
  <w:endnote w:type="continuationSeparator" w:id="0">
    <w:p w14:paraId="4FF67C82" w14:textId="77777777" w:rsidR="00CF31DB" w:rsidRDefault="00CF31DB" w:rsidP="00070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183774" w14:textId="77777777" w:rsidR="00CF31DB" w:rsidRDefault="00CF31DB" w:rsidP="00070BE3">
      <w:pPr>
        <w:spacing w:after="0" w:line="240" w:lineRule="auto"/>
      </w:pPr>
      <w:r>
        <w:separator/>
      </w:r>
    </w:p>
  </w:footnote>
  <w:footnote w:type="continuationSeparator" w:id="0">
    <w:p w14:paraId="098A27EE" w14:textId="77777777" w:rsidR="00CF31DB" w:rsidRDefault="00CF31DB" w:rsidP="00070B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BEA289" w14:textId="48C38660" w:rsidR="00070BE3" w:rsidRPr="00070BE3" w:rsidRDefault="00ED7559" w:rsidP="00070BE3">
    <w:pPr>
      <w:pStyle w:val="Header"/>
      <w:jc w:val="center"/>
      <w:rPr>
        <w:rFonts w:ascii="Times New Roman" w:hAnsi="Times New Roman" w:cs="Times New Roman"/>
        <w:sz w:val="60"/>
        <w:szCs w:val="60"/>
        <w:u w:val="single"/>
      </w:rPr>
    </w:pPr>
    <w:r>
      <w:rPr>
        <w:rFonts w:ascii="Times New Roman" w:hAnsi="Times New Roman" w:cs="Times New Roman"/>
        <w:sz w:val="60"/>
        <w:szCs w:val="60"/>
        <w:u w:val="single"/>
      </w:rPr>
      <w:t>Evidence</w:t>
    </w:r>
    <w:r w:rsidR="00070BE3" w:rsidRPr="00070BE3">
      <w:rPr>
        <w:rFonts w:ascii="Times New Roman" w:hAnsi="Times New Roman" w:cs="Times New Roman"/>
        <w:sz w:val="60"/>
        <w:szCs w:val="60"/>
        <w:u w:val="single"/>
      </w:rPr>
      <w:t xml:space="preserve">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D505A9"/>
    <w:multiLevelType w:val="hybridMultilevel"/>
    <w:tmpl w:val="441410C0"/>
    <w:lvl w:ilvl="0" w:tplc="CE6E0F4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559"/>
    <w:rsid w:val="00017196"/>
    <w:rsid w:val="00070BE3"/>
    <w:rsid w:val="0020469B"/>
    <w:rsid w:val="002123C0"/>
    <w:rsid w:val="0021672F"/>
    <w:rsid w:val="002B7B60"/>
    <w:rsid w:val="004B0F6A"/>
    <w:rsid w:val="00613FAA"/>
    <w:rsid w:val="00684F19"/>
    <w:rsid w:val="00732E55"/>
    <w:rsid w:val="008A1271"/>
    <w:rsid w:val="00961A62"/>
    <w:rsid w:val="00B303EE"/>
    <w:rsid w:val="00B64744"/>
    <w:rsid w:val="00C04423"/>
    <w:rsid w:val="00C40F27"/>
    <w:rsid w:val="00C9337D"/>
    <w:rsid w:val="00CF31DB"/>
    <w:rsid w:val="00E97B00"/>
    <w:rsid w:val="00ED7559"/>
    <w:rsid w:val="00EF7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D0717"/>
  <w15:chartTrackingRefBased/>
  <w15:docId w15:val="{8ED07125-CA0A-4EE6-B38F-F62A1CA7F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0B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0BE3"/>
  </w:style>
  <w:style w:type="paragraph" w:styleId="Footer">
    <w:name w:val="footer"/>
    <w:basedOn w:val="Normal"/>
    <w:link w:val="FooterChar"/>
    <w:uiPriority w:val="99"/>
    <w:unhideWhenUsed/>
    <w:rsid w:val="00070B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0BE3"/>
  </w:style>
  <w:style w:type="table" w:styleId="TableGrid">
    <w:name w:val="Table Grid"/>
    <w:basedOn w:val="TableNormal"/>
    <w:uiPriority w:val="39"/>
    <w:rsid w:val="00070B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70B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rni\Desktop\BootCamp\Homework\Febuary%2029\Post%20investigation%20repor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Post investigation report.dotx</Template>
  <TotalTime>1462</TotalTime>
  <Pages>3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Prosser</dc:creator>
  <cp:keywords/>
  <dc:description/>
  <cp:lastModifiedBy>Justin Prosser</cp:lastModifiedBy>
  <cp:revision>2</cp:revision>
  <dcterms:created xsi:type="dcterms:W3CDTF">2020-03-10T23:59:00Z</dcterms:created>
  <dcterms:modified xsi:type="dcterms:W3CDTF">2020-03-12T01:30:00Z</dcterms:modified>
</cp:coreProperties>
</file>